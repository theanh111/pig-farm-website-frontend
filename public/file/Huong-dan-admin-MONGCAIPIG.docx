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54A" w:rsidRDefault="00730EDA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74A37EEB" wp14:editId="015F4B10">
            <wp:extent cx="5636260" cy="1828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575" cy="183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3E0" w:rsidRDefault="007803E0" w:rsidP="003C5FBF">
      <w:pPr>
        <w:pStyle w:val="Photo"/>
        <w:jc w:val="left"/>
      </w:pPr>
    </w:p>
    <w:p w:rsidR="007803E0" w:rsidRDefault="007803E0" w:rsidP="00C6554A">
      <w:pPr>
        <w:pStyle w:val="Photo"/>
      </w:pPr>
    </w:p>
    <w:p w:rsidR="00730EDA" w:rsidRDefault="00730EDA" w:rsidP="00C6554A">
      <w:pPr>
        <w:pStyle w:val="Photo"/>
      </w:pPr>
      <w:r>
        <w:rPr>
          <w:noProof/>
        </w:rPr>
        <w:drawing>
          <wp:inline distT="0" distB="0" distL="0" distR="0" wp14:anchorId="5ABE605A" wp14:editId="0580A563">
            <wp:extent cx="5607050" cy="1602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5722" cy="16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FBF" w:rsidRDefault="003C5FBF" w:rsidP="00C6554A">
      <w:pPr>
        <w:pStyle w:val="Photo"/>
      </w:pPr>
    </w:p>
    <w:p w:rsidR="003C5FBF" w:rsidRDefault="003C5FBF" w:rsidP="00C6554A">
      <w:pPr>
        <w:pStyle w:val="Photo"/>
      </w:pPr>
    </w:p>
    <w:p w:rsidR="003C5FBF" w:rsidRDefault="003C5FBF" w:rsidP="00C6554A">
      <w:pPr>
        <w:pStyle w:val="Photo"/>
      </w:pPr>
    </w:p>
    <w:p w:rsidR="003C5FBF" w:rsidRPr="008B5277" w:rsidRDefault="003C5FBF" w:rsidP="00C6554A">
      <w:pPr>
        <w:pStyle w:val="Photo"/>
      </w:pPr>
      <w:r>
        <w:rPr>
          <w:noProof/>
        </w:rPr>
        <w:drawing>
          <wp:inline distT="0" distB="0" distL="0" distR="0" wp14:anchorId="37C03A01" wp14:editId="1A6C35E8">
            <wp:extent cx="5623338" cy="139720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461" cy="14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:rsidR="00C6554A" w:rsidRDefault="00730EDA" w:rsidP="00C6554A">
      <w:pPr>
        <w:pStyle w:val="Title"/>
      </w:pPr>
      <w:r>
        <w:t>HƯỚNG DẪN ĐĂNG TẢI NỘI DUNG LÊN MONGCAIPIG.VN</w:t>
      </w:r>
    </w:p>
    <w:p w:rsidR="007803E0" w:rsidRDefault="005D0FEA" w:rsidP="005D0FEA">
      <w:pPr>
        <w:pStyle w:val="ContactInfo"/>
      </w:pPr>
      <w:r>
        <w:t>D</w:t>
      </w:r>
      <w:r w:rsidR="00730EDA">
        <w:t>ÀNH CHO THÀNH VIÊN TRONG DỰ ÁN</w:t>
      </w:r>
    </w:p>
    <w:p w:rsidR="007803E0" w:rsidRDefault="007803E0" w:rsidP="005D0FEA">
      <w:pPr>
        <w:pStyle w:val="ContactInfo"/>
      </w:pPr>
    </w:p>
    <w:p w:rsidR="00E14EF9" w:rsidRDefault="007803E0" w:rsidP="00E14EF9">
      <w:pPr>
        <w:jc w:val="center"/>
        <w:rPr>
          <w:b/>
          <w:sz w:val="36"/>
          <w:szCs w:val="36"/>
        </w:rPr>
      </w:pPr>
      <w:r w:rsidRPr="007803E0">
        <w:rPr>
          <w:rFonts w:ascii="Times New Roman" w:hAnsi="Times New Roman" w:cs="Times New Roman"/>
        </w:rPr>
        <w:t xml:space="preserve">Tài khoản: </w:t>
      </w:r>
      <w:r w:rsidRPr="00DB5515">
        <w:rPr>
          <w:rFonts w:ascii="Times New Roman" w:hAnsi="Times New Roman" w:cs="Times New Roman"/>
          <w:b/>
        </w:rPr>
        <w:t>mongcaipig</w:t>
      </w:r>
      <w:r w:rsidRPr="007803E0">
        <w:rPr>
          <w:rFonts w:ascii="Times New Roman" w:hAnsi="Times New Roman" w:cs="Times New Roman"/>
        </w:rPr>
        <w:br/>
        <w:t xml:space="preserve">Mật khẩu: </w:t>
      </w:r>
      <w:r w:rsidRPr="00DB5515">
        <w:rPr>
          <w:rFonts w:ascii="Times New Roman" w:hAnsi="Times New Roman" w:cs="Times New Roman"/>
          <w:b/>
        </w:rPr>
        <w:t>123456</w:t>
      </w:r>
      <w:r w:rsidR="005D0FEA" w:rsidRPr="007803E0">
        <w:rPr>
          <w:rFonts w:ascii="Times New Roman" w:hAnsi="Times New Roman" w:cs="Times New Roman"/>
        </w:rPr>
        <w:br/>
      </w:r>
    </w:p>
    <w:p w:rsidR="00C6554A" w:rsidRDefault="00000581" w:rsidP="00000581">
      <w:pPr>
        <w:jc w:val="center"/>
        <w:rPr>
          <w:b/>
          <w:sz w:val="36"/>
          <w:szCs w:val="36"/>
        </w:rPr>
      </w:pPr>
      <w:r w:rsidRPr="00000581">
        <w:rPr>
          <w:b/>
          <w:sz w:val="36"/>
          <w:szCs w:val="36"/>
        </w:rPr>
        <w:lastRenderedPageBreak/>
        <w:t>I)</w:t>
      </w:r>
      <w:r>
        <w:rPr>
          <w:b/>
          <w:sz w:val="36"/>
          <w:szCs w:val="36"/>
        </w:rPr>
        <w:t xml:space="preserve"> </w:t>
      </w:r>
      <w:r w:rsidR="00730EDA" w:rsidRPr="00000581">
        <w:rPr>
          <w:b/>
          <w:sz w:val="36"/>
          <w:szCs w:val="36"/>
        </w:rPr>
        <w:t>Cá Thể</w:t>
      </w:r>
    </w:p>
    <w:p w:rsidR="00252D51" w:rsidRPr="00000581" w:rsidRDefault="00252D51" w:rsidP="00000581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CEDF005" wp14:editId="687420B4">
            <wp:extent cx="5486400" cy="2795270"/>
            <wp:effectExtent l="0" t="0" r="0" b="508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54A" w:rsidRDefault="005D0FEA" w:rsidP="00E337AF">
      <w:pPr>
        <w:pStyle w:val="Heading1"/>
        <w:numPr>
          <w:ilvl w:val="0"/>
          <w:numId w:val="16"/>
        </w:numPr>
      </w:pPr>
      <w:r>
        <w:t>Import File Excel Cá Thể</w:t>
      </w:r>
    </w:p>
    <w:p w:rsidR="00C6554A" w:rsidRDefault="005D0FEA" w:rsidP="00090824">
      <w:pPr>
        <w:pStyle w:val="ListParagraph"/>
        <w:numPr>
          <w:ilvl w:val="0"/>
          <w:numId w:val="17"/>
        </w:numPr>
      </w:pPr>
      <w:r>
        <w:t>Đăng nhập vào trang Admin với tài khoản</w:t>
      </w:r>
      <w:r w:rsidR="00896E38">
        <w:t xml:space="preserve"> được cung cấp</w:t>
      </w:r>
    </w:p>
    <w:p w:rsidR="005D0FEA" w:rsidRPr="005D0FEA" w:rsidRDefault="005D0FEA" w:rsidP="005D0FEA">
      <w:pPr>
        <w:pStyle w:val="ListParagraph"/>
        <w:numPr>
          <w:ilvl w:val="0"/>
          <w:numId w:val="17"/>
        </w:numPr>
      </w:pPr>
      <w:r>
        <w:t xml:space="preserve">Chọn mục </w:t>
      </w:r>
      <w:r w:rsidRPr="006D4BA3">
        <w:rPr>
          <w:b/>
          <w:u w:val="single"/>
        </w:rPr>
        <w:t>Danh Sách Cá Thể</w:t>
      </w:r>
    </w:p>
    <w:p w:rsidR="005D0FEA" w:rsidRDefault="005D0FEA" w:rsidP="005D0FEA">
      <w:pPr>
        <w:pStyle w:val="ListParagraph"/>
        <w:numPr>
          <w:ilvl w:val="0"/>
          <w:numId w:val="17"/>
        </w:numPr>
      </w:pPr>
      <w:r>
        <w:t xml:space="preserve">Bấm nút </w:t>
      </w:r>
      <w:r w:rsidRPr="006D4BA3">
        <w:rPr>
          <w:b/>
          <w:u w:val="single"/>
        </w:rPr>
        <w:t>Import File Excel</w:t>
      </w:r>
    </w:p>
    <w:p w:rsidR="005D0FEA" w:rsidRDefault="00896E38" w:rsidP="00896E38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2375535</wp:posOffset>
                </wp:positionH>
                <wp:positionV relativeFrom="paragraph">
                  <wp:posOffset>769925</wp:posOffset>
                </wp:positionV>
                <wp:extent cx="1126540" cy="270663"/>
                <wp:effectExtent l="0" t="0" r="1651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40" cy="270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A1011" id="Rectangle 6" o:spid="_x0000_s1026" style="position:absolute;margin-left:187.05pt;margin-top:60.6pt;width:88.7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" filled="f" strokecolor="#ea157a [3205]" strokeweight="2pt"/>
            </w:pict>
          </mc:Fallback>
        </mc:AlternateContent>
      </w:r>
      <w:r w:rsidR="0009082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1036853</wp:posOffset>
                </wp:positionH>
                <wp:positionV relativeFrom="paragraph">
                  <wp:posOffset>821740</wp:posOffset>
                </wp:positionV>
                <wp:extent cx="1126541" cy="197511"/>
                <wp:effectExtent l="0" t="0" r="1651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41" cy="1975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B7393" id="Rectangle 5" o:spid="_x0000_s1026" style="position:absolute;margin-left:81.65pt;margin-top:64.7pt;width:88.7pt;height:1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" filled="f" strokecolor="#ea157a [3205]" strokeweight="2pt"/>
            </w:pict>
          </mc:Fallback>
        </mc:AlternateContent>
      </w:r>
      <w:r w:rsidR="005D0FEA">
        <w:rPr>
          <w:noProof/>
        </w:rPr>
        <w:drawing>
          <wp:inline distT="0" distB="0" distL="0" distR="0" wp14:anchorId="6F4A46BF" wp14:editId="622264CC">
            <wp:extent cx="3993718" cy="3189427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247" cy="319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24" w:rsidRDefault="00090824" w:rsidP="00090824">
      <w:pPr>
        <w:pStyle w:val="ListParagraph"/>
      </w:pPr>
    </w:p>
    <w:p w:rsidR="00090824" w:rsidRDefault="00090824" w:rsidP="00090824">
      <w:pPr>
        <w:pStyle w:val="ListParagraph"/>
        <w:numPr>
          <w:ilvl w:val="0"/>
          <w:numId w:val="17"/>
        </w:numPr>
      </w:pPr>
      <w:r>
        <w:lastRenderedPageBreak/>
        <w:t xml:space="preserve">Bấm </w:t>
      </w:r>
      <w:r w:rsidRPr="00012A2C">
        <w:rPr>
          <w:b/>
          <w:u w:val="single"/>
        </w:rPr>
        <w:t>Tải Xuống Mẫu Import</w:t>
      </w:r>
      <w:r>
        <w:t xml:space="preserve"> để tải xuống mẫu excel </w:t>
      </w:r>
    </w:p>
    <w:p w:rsidR="00896E38" w:rsidRDefault="00090824" w:rsidP="00896E38">
      <w:pPr>
        <w:pStyle w:val="ListParagraph"/>
        <w:rPr>
          <w:b/>
          <w:i/>
          <w:color w:val="FF0000"/>
          <w:sz w:val="20"/>
          <w:szCs w:val="20"/>
        </w:rPr>
      </w:pPr>
      <w:r w:rsidRPr="00896E38">
        <w:rPr>
          <w:b/>
          <w:i/>
          <w:color w:val="FF0000"/>
          <w:sz w:val="20"/>
          <w:szCs w:val="20"/>
        </w:rPr>
        <w:t>(Lưu Ý: Nhập dữ liệu chính xác với mẫu impor</w:t>
      </w:r>
      <w:r w:rsidR="00896E38">
        <w:rPr>
          <w:b/>
          <w:i/>
          <w:color w:val="FF0000"/>
          <w:sz w:val="20"/>
          <w:szCs w:val="20"/>
        </w:rPr>
        <w:t>t)</w:t>
      </w:r>
    </w:p>
    <w:p w:rsidR="00090824" w:rsidRPr="00896E38" w:rsidRDefault="00896E38" w:rsidP="00896E38">
      <w:pPr>
        <w:pStyle w:val="ListParagraph"/>
        <w:jc w:val="center"/>
        <w:rPr>
          <w:b/>
          <w:i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4E71A3" wp14:editId="316A70FA">
                <wp:simplePos x="0" y="0"/>
                <wp:positionH relativeFrom="margin">
                  <wp:posOffset>2023440</wp:posOffset>
                </wp:positionH>
                <wp:positionV relativeFrom="paragraph">
                  <wp:posOffset>84455</wp:posOffset>
                </wp:positionV>
                <wp:extent cx="1367638" cy="292608"/>
                <wp:effectExtent l="0" t="0" r="23495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38" cy="292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78C02" id="Rectangle 8" o:spid="_x0000_s1026" style="position:absolute;margin-left:159.35pt;margin-top:6.65pt;width:107.7pt;height:2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D26FF67" wp14:editId="1C20EE48">
            <wp:extent cx="3094975" cy="191658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3954" cy="192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38" w:rsidRDefault="00896E38" w:rsidP="00896E38">
      <w:pPr>
        <w:pStyle w:val="ListBullet"/>
        <w:numPr>
          <w:ilvl w:val="0"/>
          <w:numId w:val="17"/>
        </w:numPr>
      </w:pPr>
      <w:r>
        <w:t xml:space="preserve">Sau khi nhập dữ liệu với mẫu import. Chọn </w:t>
      </w:r>
      <w:r w:rsidRPr="006E63EF">
        <w:rPr>
          <w:b/>
          <w:u w:val="single"/>
        </w:rPr>
        <w:t>Choose File</w:t>
      </w:r>
      <w:r>
        <w:t xml:space="preserve"> để tải lên file excel</w:t>
      </w:r>
    </w:p>
    <w:p w:rsidR="00C6554A" w:rsidRDefault="00896E38" w:rsidP="00896E3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B463" wp14:editId="7CA92BA1">
                <wp:simplePos x="0" y="0"/>
                <wp:positionH relativeFrom="margin">
                  <wp:posOffset>1160450</wp:posOffset>
                </wp:positionH>
                <wp:positionV relativeFrom="paragraph">
                  <wp:posOffset>935990</wp:posOffset>
                </wp:positionV>
                <wp:extent cx="592531" cy="218948"/>
                <wp:effectExtent l="0" t="0" r="17145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" cy="2189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E4793" id="Rectangle 10" o:spid="_x0000_s1026" style="position:absolute;margin-left:91.35pt;margin-top:73.7pt;width:46.6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DE6225E" wp14:editId="1D01DCFB">
            <wp:extent cx="3601909" cy="310164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7941" cy="31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38" w:rsidRDefault="00896E38" w:rsidP="00896E38">
      <w:pPr>
        <w:pStyle w:val="ListParagraph"/>
        <w:numPr>
          <w:ilvl w:val="0"/>
          <w:numId w:val="17"/>
        </w:numPr>
      </w:pPr>
      <w:r>
        <w:t xml:space="preserve">Tải lên file excel và bấm </w:t>
      </w:r>
      <w:r w:rsidRPr="00036674">
        <w:rPr>
          <w:b/>
          <w:u w:val="single"/>
        </w:rPr>
        <w:t>Xem trước dữ liệu</w:t>
      </w:r>
      <w:r>
        <w:t xml:space="preserve"> để kiểm tra dữ liệu tải lên</w:t>
      </w:r>
    </w:p>
    <w:p w:rsidR="00896E38" w:rsidRDefault="00896E38" w:rsidP="00896E38">
      <w:pPr>
        <w:pStyle w:val="ListParagraph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76282F" wp14:editId="15F08B56">
                <wp:simplePos x="0" y="0"/>
                <wp:positionH relativeFrom="margin">
                  <wp:posOffset>1124712</wp:posOffset>
                </wp:positionH>
                <wp:positionV relativeFrom="paragraph">
                  <wp:posOffset>1047598</wp:posOffset>
                </wp:positionV>
                <wp:extent cx="994867" cy="285292"/>
                <wp:effectExtent l="0" t="0" r="15240" b="1968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867" cy="2852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946EF" id="Rectangle 13" o:spid="_x0000_s1026" style="position:absolute;margin-left:88.55pt;margin-top:82.5pt;width:78.35pt;height:22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05B4B9E" wp14:editId="779DF435">
            <wp:extent cx="3893476" cy="40669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774" cy="408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38" w:rsidRPr="00896E38" w:rsidRDefault="00896E38" w:rsidP="00896E38">
      <w:pPr>
        <w:pStyle w:val="ListParagraph"/>
        <w:numPr>
          <w:ilvl w:val="0"/>
          <w:numId w:val="17"/>
        </w:numPr>
      </w:pPr>
      <w:r>
        <w:t xml:space="preserve">Cuối cùng, khi đã kiểm tra xong bấm </w:t>
      </w:r>
      <w:r w:rsidRPr="00BA4A1E">
        <w:rPr>
          <w:b/>
          <w:u w:val="single"/>
        </w:rPr>
        <w:t>Import Dữ Liệu</w:t>
      </w:r>
      <w:r>
        <w:rPr>
          <w:b/>
        </w:rPr>
        <w:t xml:space="preserve"> </w:t>
      </w:r>
      <w:r>
        <w:t xml:space="preserve">và hoàn thành </w:t>
      </w:r>
      <w:r w:rsidR="0027128A">
        <w:t>thao tác them cá thể</w:t>
      </w:r>
    </w:p>
    <w:p w:rsidR="00896E38" w:rsidRDefault="00896E38" w:rsidP="00DA4750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F69F4C" wp14:editId="2B4A01B9">
                <wp:simplePos x="0" y="0"/>
                <wp:positionH relativeFrom="margin">
                  <wp:posOffset>3611778</wp:posOffset>
                </wp:positionH>
                <wp:positionV relativeFrom="paragraph">
                  <wp:posOffset>95098</wp:posOffset>
                </wp:positionV>
                <wp:extent cx="994867" cy="285292"/>
                <wp:effectExtent l="0" t="0" r="15240" b="196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867" cy="2852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91DCD" id="Rectangle 14" o:spid="_x0000_s1026" style="position:absolute;margin-left:284.4pt;margin-top:7.5pt;width:78.35pt;height:22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8F9424" wp14:editId="084B3BA0">
            <wp:extent cx="3344076" cy="3350362"/>
            <wp:effectExtent l="0" t="0" r="889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8322" cy="335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E38" w:rsidRPr="00514122" w:rsidRDefault="00896E38" w:rsidP="00896E38">
      <w:pPr>
        <w:ind w:left="360"/>
      </w:pPr>
    </w:p>
    <w:p w:rsidR="00E337AF" w:rsidRPr="00514122" w:rsidRDefault="00E337AF" w:rsidP="00E337AF">
      <w:pPr>
        <w:pStyle w:val="Heading1"/>
        <w:numPr>
          <w:ilvl w:val="0"/>
          <w:numId w:val="16"/>
        </w:numPr>
      </w:pPr>
      <w:r>
        <w:t>Chỉnh Sửa Thông Tin Cá Thể</w:t>
      </w:r>
    </w:p>
    <w:p w:rsidR="00E337AF" w:rsidRDefault="00E337AF" w:rsidP="00E337AF">
      <w:pPr>
        <w:pStyle w:val="ListParagraph"/>
        <w:numPr>
          <w:ilvl w:val="0"/>
          <w:numId w:val="17"/>
        </w:numPr>
      </w:pPr>
      <w:r>
        <w:t xml:space="preserve">Ở mục </w:t>
      </w:r>
      <w:r w:rsidRPr="005839FD">
        <w:rPr>
          <w:b/>
          <w:u w:val="single"/>
        </w:rPr>
        <w:t>Danh Sách Cá Thể</w:t>
      </w:r>
      <w:r>
        <w:t xml:space="preserve">, bấm vào nút </w:t>
      </w:r>
      <w:r w:rsidRPr="005839FD">
        <w:rPr>
          <w:b/>
          <w:u w:val="single"/>
        </w:rPr>
        <w:t>Sửa</w:t>
      </w:r>
      <w:r>
        <w:t xml:space="preserve"> ở cá thể muốn cập nhật thông tin</w:t>
      </w:r>
    </w:p>
    <w:p w:rsidR="00E337AF" w:rsidRDefault="00E337AF" w:rsidP="00E337AF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70EC05" wp14:editId="351B3F7A">
                <wp:simplePos x="0" y="0"/>
                <wp:positionH relativeFrom="margin">
                  <wp:posOffset>3026664</wp:posOffset>
                </wp:positionH>
                <wp:positionV relativeFrom="paragraph">
                  <wp:posOffset>1078968</wp:posOffset>
                </wp:positionV>
                <wp:extent cx="380390" cy="292608"/>
                <wp:effectExtent l="0" t="0" r="19685" b="127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0" cy="292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CC98" id="Rectangle 45" o:spid="_x0000_s1026" style="position:absolute;margin-left:238.3pt;margin-top:84.95pt;width:29.95pt;height:23.0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5F05FB" wp14:editId="65756624">
            <wp:extent cx="2969971" cy="2296015"/>
            <wp:effectExtent l="0" t="0" r="190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3925" cy="23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AF" w:rsidRDefault="00E337AF" w:rsidP="00E337AF">
      <w:pPr>
        <w:pStyle w:val="ListParagraph"/>
        <w:jc w:val="center"/>
      </w:pPr>
    </w:p>
    <w:p w:rsidR="00E337AF" w:rsidRDefault="00E337AF" w:rsidP="00E337AF">
      <w:pPr>
        <w:pStyle w:val="ListParagraph"/>
        <w:numPr>
          <w:ilvl w:val="0"/>
          <w:numId w:val="17"/>
        </w:numPr>
      </w:pPr>
      <w:r>
        <w:t>Cửa sổ mới xuất hiện, sửa thông tin và b</w:t>
      </w:r>
      <w:r w:rsidR="005839FD">
        <w:t>ấ</w:t>
      </w:r>
      <w:r>
        <w:t xml:space="preserve">m </w:t>
      </w:r>
      <w:r w:rsidRPr="005839FD">
        <w:rPr>
          <w:b/>
          <w:u w:val="single"/>
        </w:rPr>
        <w:t>Lưu</w:t>
      </w:r>
      <w:r>
        <w:rPr>
          <w:b/>
        </w:rPr>
        <w:t xml:space="preserve"> </w:t>
      </w:r>
      <w:r>
        <w:t>để hoàn tất chỉnh sửa cá thể</w:t>
      </w:r>
    </w:p>
    <w:p w:rsidR="00E337AF" w:rsidRDefault="00E337AF" w:rsidP="00E337AF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DC6BF0" wp14:editId="1A25AF81">
                <wp:simplePos x="0" y="0"/>
                <wp:positionH relativeFrom="rightMargin">
                  <wp:posOffset>-330</wp:posOffset>
                </wp:positionH>
                <wp:positionV relativeFrom="paragraph">
                  <wp:posOffset>17780</wp:posOffset>
                </wp:positionV>
                <wp:extent cx="233680" cy="204470"/>
                <wp:effectExtent l="0" t="0" r="13970" b="2413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04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EAEE1" id="Rectangle 46" o:spid="_x0000_s1026" style="position:absolute;margin-left:-.05pt;margin-top:1.4pt;width:18.4pt;height:16.1pt;z-index:2516838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2CAAF1F" wp14:editId="24AD0823">
            <wp:extent cx="5486400" cy="1100455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AF" w:rsidRPr="00514122" w:rsidRDefault="00E337AF" w:rsidP="00E337AF">
      <w:pPr>
        <w:pStyle w:val="Heading1"/>
        <w:numPr>
          <w:ilvl w:val="0"/>
          <w:numId w:val="16"/>
        </w:numPr>
      </w:pPr>
      <w:r>
        <w:t>Tắt, Bật Trạng Thái Của Cá Thể</w:t>
      </w:r>
    </w:p>
    <w:p w:rsidR="00E337AF" w:rsidRDefault="00E337AF" w:rsidP="00E337AF">
      <w:pPr>
        <w:pStyle w:val="ListParagraph"/>
        <w:numPr>
          <w:ilvl w:val="0"/>
          <w:numId w:val="17"/>
        </w:numPr>
      </w:pPr>
      <w:r>
        <w:t xml:space="preserve">Ở mục </w:t>
      </w:r>
      <w:r w:rsidRPr="00E101F8">
        <w:rPr>
          <w:b/>
          <w:u w:val="single"/>
        </w:rPr>
        <w:t>Danh Sách Cá Thể</w:t>
      </w:r>
      <w:r>
        <w:t xml:space="preserve">, bấm vào nút </w:t>
      </w:r>
      <w:r w:rsidRPr="00E101F8">
        <w:rPr>
          <w:b/>
          <w:u w:val="single"/>
        </w:rPr>
        <w:t>Trạng Thái</w:t>
      </w:r>
      <w:r>
        <w:t xml:space="preserve"> ở cá thể muốn cập nhật thông tin. </w:t>
      </w:r>
    </w:p>
    <w:p w:rsidR="00F83DE9" w:rsidRDefault="00F83DE9" w:rsidP="00E337AF">
      <w:pPr>
        <w:pStyle w:val="ListParagraph"/>
        <w:numPr>
          <w:ilvl w:val="0"/>
          <w:numId w:val="17"/>
        </w:numPr>
      </w:pPr>
      <w:r>
        <w:t>Tính năng này sẽ giúp quản lý việc muốn cá thể hiển thị trên trang chủ hay không</w:t>
      </w:r>
    </w:p>
    <w:p w:rsidR="00E337AF" w:rsidRPr="007F3FA1" w:rsidRDefault="00E337AF" w:rsidP="00E337AF">
      <w:pPr>
        <w:pStyle w:val="ListParagraph"/>
        <w:rPr>
          <w:i/>
          <w:color w:val="FF0000"/>
          <w:sz w:val="20"/>
          <w:szCs w:val="20"/>
        </w:rPr>
      </w:pPr>
      <w:r w:rsidRPr="007F3FA1">
        <w:rPr>
          <w:i/>
          <w:color w:val="FF0000"/>
          <w:sz w:val="20"/>
          <w:szCs w:val="20"/>
        </w:rPr>
        <w:t>(</w:t>
      </w:r>
      <w:r w:rsidRPr="007F3FA1">
        <w:rPr>
          <w:b/>
          <w:i/>
          <w:color w:val="FF0000"/>
          <w:sz w:val="20"/>
          <w:szCs w:val="20"/>
        </w:rPr>
        <w:t>Màu xanh</w:t>
      </w:r>
      <w:r w:rsidRPr="007F3FA1">
        <w:rPr>
          <w:i/>
          <w:color w:val="FF0000"/>
          <w:sz w:val="20"/>
          <w:szCs w:val="20"/>
        </w:rPr>
        <w:t xml:space="preserve">: </w:t>
      </w:r>
      <w:r w:rsidRPr="00E101F8">
        <w:rPr>
          <w:b/>
          <w:i/>
          <w:color w:val="FF0000"/>
          <w:sz w:val="20"/>
          <w:szCs w:val="20"/>
          <w:u w:val="single"/>
        </w:rPr>
        <w:t>Hiển thị</w:t>
      </w:r>
      <w:r w:rsidRPr="007F3FA1">
        <w:rPr>
          <w:i/>
          <w:color w:val="FF0000"/>
          <w:sz w:val="20"/>
          <w:szCs w:val="20"/>
        </w:rPr>
        <w:t xml:space="preserve">, </w:t>
      </w:r>
      <w:r w:rsidRPr="007F3FA1">
        <w:rPr>
          <w:b/>
          <w:i/>
          <w:color w:val="FF0000"/>
          <w:sz w:val="20"/>
          <w:szCs w:val="20"/>
        </w:rPr>
        <w:t>Màu xám</w:t>
      </w:r>
      <w:r w:rsidRPr="007F3FA1">
        <w:rPr>
          <w:i/>
          <w:color w:val="FF0000"/>
          <w:sz w:val="20"/>
          <w:szCs w:val="20"/>
        </w:rPr>
        <w:t xml:space="preserve">: </w:t>
      </w:r>
      <w:r w:rsidRPr="00E101F8">
        <w:rPr>
          <w:b/>
          <w:i/>
          <w:color w:val="FF0000"/>
          <w:sz w:val="20"/>
          <w:szCs w:val="20"/>
          <w:u w:val="single"/>
        </w:rPr>
        <w:t>Ẩn</w:t>
      </w:r>
      <w:r w:rsidRPr="007F3FA1">
        <w:rPr>
          <w:i/>
          <w:color w:val="FF0000"/>
          <w:sz w:val="20"/>
          <w:szCs w:val="20"/>
        </w:rPr>
        <w:t>)</w:t>
      </w:r>
    </w:p>
    <w:p w:rsidR="00EF5EAF" w:rsidRDefault="00EF5EAF" w:rsidP="00E337A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901D27" wp14:editId="20BB4E1E">
                <wp:simplePos x="0" y="0"/>
                <wp:positionH relativeFrom="rightMargin">
                  <wp:posOffset>-2239848</wp:posOffset>
                </wp:positionH>
                <wp:positionV relativeFrom="paragraph">
                  <wp:posOffset>3575304</wp:posOffset>
                </wp:positionV>
                <wp:extent cx="380390" cy="263347"/>
                <wp:effectExtent l="0" t="0" r="19685" b="2286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0" cy="263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F809C" id="Rectangle 61" o:spid="_x0000_s1026" style="position:absolute;margin-left:-176.35pt;margin-top:281.5pt;width:29.95pt;height:20.75pt;z-index:251687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 w:rsidR="00E337A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F4D93D" wp14:editId="563EB687">
                <wp:simplePos x="0" y="0"/>
                <wp:positionH relativeFrom="rightMargin">
                  <wp:posOffset>-2239772</wp:posOffset>
                </wp:positionH>
                <wp:positionV relativeFrom="paragraph">
                  <wp:posOffset>824865</wp:posOffset>
                </wp:positionV>
                <wp:extent cx="380390" cy="263347"/>
                <wp:effectExtent l="0" t="0" r="19685" b="2286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0" cy="263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79E7E" id="Rectangle 47" o:spid="_x0000_s1026" style="position:absolute;margin-left:-176.35pt;margin-top:64.95pt;width:29.95pt;height:20.75pt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 w:rsidR="00E337AF">
        <w:rPr>
          <w:noProof/>
        </w:rPr>
        <w:drawing>
          <wp:inline distT="0" distB="0" distL="0" distR="0" wp14:anchorId="3EED29D1" wp14:editId="2B6A096C">
            <wp:extent cx="3160167" cy="2125058"/>
            <wp:effectExtent l="0" t="0" r="254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421" cy="21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49DCB" wp14:editId="3777EA96">
            <wp:extent cx="3145536" cy="2625838"/>
            <wp:effectExtent l="0" t="0" r="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26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AF" w:rsidRDefault="00E337AF" w:rsidP="00E337AF">
      <w:pPr>
        <w:ind w:left="360"/>
        <w:jc w:val="center"/>
      </w:pPr>
    </w:p>
    <w:p w:rsidR="00EF5EAF" w:rsidRPr="00514122" w:rsidRDefault="00EF5EAF" w:rsidP="00EF5EAF">
      <w:pPr>
        <w:pStyle w:val="Heading1"/>
        <w:numPr>
          <w:ilvl w:val="0"/>
          <w:numId w:val="16"/>
        </w:numPr>
      </w:pPr>
      <w:r>
        <w:t>Xóa</w:t>
      </w:r>
      <w:r>
        <w:t xml:space="preserve"> Cá Thể</w:t>
      </w:r>
    </w:p>
    <w:p w:rsidR="00EF5EAF" w:rsidRDefault="00EF5EAF" w:rsidP="00EF5EAF">
      <w:pPr>
        <w:pStyle w:val="ListParagraph"/>
        <w:numPr>
          <w:ilvl w:val="0"/>
          <w:numId w:val="17"/>
        </w:numPr>
      </w:pPr>
      <w:r>
        <w:t xml:space="preserve">Ở mục </w:t>
      </w:r>
      <w:r w:rsidRPr="004F6B3F">
        <w:rPr>
          <w:b/>
          <w:u w:val="single"/>
        </w:rPr>
        <w:t>Danh Sách Cá Thể</w:t>
      </w:r>
      <w:r>
        <w:t xml:space="preserve">, bấm vào nút </w:t>
      </w:r>
      <w:r w:rsidRPr="004F6B3F">
        <w:rPr>
          <w:b/>
          <w:u w:val="single"/>
        </w:rPr>
        <w:t>Xóa</w:t>
      </w:r>
      <w:r>
        <w:t xml:space="preserve"> ở cá thể muốn </w:t>
      </w:r>
      <w:r>
        <w:t>xóa</w:t>
      </w:r>
      <w:r>
        <w:t xml:space="preserve">. </w:t>
      </w:r>
    </w:p>
    <w:p w:rsidR="00EF5EAF" w:rsidRDefault="00EF5EAF" w:rsidP="00EF5EA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2393F2" wp14:editId="20EF90F8">
                <wp:simplePos x="0" y="0"/>
                <wp:positionH relativeFrom="rightMargin">
                  <wp:posOffset>-1698625</wp:posOffset>
                </wp:positionH>
                <wp:positionV relativeFrom="paragraph">
                  <wp:posOffset>813740</wp:posOffset>
                </wp:positionV>
                <wp:extent cx="409625" cy="284836"/>
                <wp:effectExtent l="0" t="0" r="28575" b="2032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25" cy="284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77F08" id="Rectangle 63" o:spid="_x0000_s1026" style="position:absolute;margin-left:-133.75pt;margin-top:64.05pt;width:32.25pt;height:22.45pt;z-index:2516899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993CB5" wp14:editId="0EBAB197">
            <wp:extent cx="3160167" cy="2125058"/>
            <wp:effectExtent l="0" t="0" r="254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421" cy="21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27" w:rsidRDefault="00982F27" w:rsidP="00982F27">
      <w:pPr>
        <w:pStyle w:val="ListParagraph"/>
        <w:numPr>
          <w:ilvl w:val="0"/>
          <w:numId w:val="17"/>
        </w:numPr>
      </w:pPr>
      <w:r>
        <w:t xml:space="preserve">Thông báo hiện lên bấm </w:t>
      </w:r>
      <w:r w:rsidRPr="004F6B3F">
        <w:rPr>
          <w:b/>
          <w:u w:val="single"/>
        </w:rPr>
        <w:t>Xóa</w:t>
      </w:r>
      <w:r>
        <w:rPr>
          <w:b/>
        </w:rPr>
        <w:t xml:space="preserve"> </w:t>
      </w:r>
      <w:r>
        <w:t>để hoàn tất xóa cá thể</w:t>
      </w:r>
    </w:p>
    <w:p w:rsidR="00982F27" w:rsidRDefault="00982F27" w:rsidP="00982F2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5181C6" wp14:editId="2EEC3FDA">
                <wp:simplePos x="0" y="0"/>
                <wp:positionH relativeFrom="rightMargin">
                  <wp:posOffset>-1777340</wp:posOffset>
                </wp:positionH>
                <wp:positionV relativeFrom="paragraph">
                  <wp:posOffset>1244245</wp:posOffset>
                </wp:positionV>
                <wp:extent cx="387706" cy="270662"/>
                <wp:effectExtent l="0" t="0" r="12700" b="1524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270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97283" id="Rectangle 68" o:spid="_x0000_s1026" style="position:absolute;margin-left:-139.95pt;margin-top:97.95pt;width:30.55pt;height:21.3pt;z-index:2516920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21227C" wp14:editId="7459DD55">
            <wp:extent cx="3973654" cy="2092147"/>
            <wp:effectExtent l="0" t="0" r="8255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6291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717" w:rsidRDefault="00BE3717" w:rsidP="00982F27">
      <w:pPr>
        <w:jc w:val="center"/>
      </w:pPr>
    </w:p>
    <w:p w:rsidR="0041673C" w:rsidRDefault="0041673C" w:rsidP="00982F27">
      <w:pPr>
        <w:jc w:val="center"/>
      </w:pPr>
    </w:p>
    <w:p w:rsidR="00111A18" w:rsidRDefault="00111A18" w:rsidP="00982F27">
      <w:pPr>
        <w:jc w:val="center"/>
      </w:pPr>
    </w:p>
    <w:p w:rsidR="00111A18" w:rsidRDefault="00111A18" w:rsidP="00982F27">
      <w:pPr>
        <w:jc w:val="center"/>
      </w:pPr>
    </w:p>
    <w:p w:rsidR="00111A18" w:rsidRDefault="00111A18" w:rsidP="00982F27">
      <w:pPr>
        <w:jc w:val="center"/>
      </w:pPr>
    </w:p>
    <w:p w:rsidR="00111A18" w:rsidRDefault="00111A18" w:rsidP="00982F27">
      <w:pPr>
        <w:jc w:val="center"/>
      </w:pPr>
    </w:p>
    <w:p w:rsidR="00111A18" w:rsidRDefault="00111A18" w:rsidP="00982F27">
      <w:pPr>
        <w:jc w:val="center"/>
      </w:pPr>
    </w:p>
    <w:p w:rsidR="00111A18" w:rsidRDefault="00111A18" w:rsidP="00982F27">
      <w:pPr>
        <w:jc w:val="center"/>
      </w:pPr>
    </w:p>
    <w:p w:rsidR="0041673C" w:rsidRDefault="0041673C" w:rsidP="00982F27">
      <w:pPr>
        <w:jc w:val="center"/>
      </w:pPr>
    </w:p>
    <w:p w:rsidR="0041673C" w:rsidRDefault="0041673C" w:rsidP="00982F27">
      <w:pPr>
        <w:jc w:val="center"/>
      </w:pPr>
    </w:p>
    <w:p w:rsidR="00BE3717" w:rsidRDefault="004C3790" w:rsidP="00BE371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II) </w:t>
      </w:r>
      <w:r w:rsidR="00BE3717">
        <w:rPr>
          <w:b/>
          <w:sz w:val="36"/>
          <w:szCs w:val="36"/>
        </w:rPr>
        <w:t>Cơ Sở Chăn Nuôi</w:t>
      </w:r>
    </w:p>
    <w:p w:rsidR="00111A18" w:rsidRPr="005D0FEA" w:rsidRDefault="00111A18" w:rsidP="00BE3717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A985278" wp14:editId="43F343CE">
            <wp:extent cx="5486400" cy="2795270"/>
            <wp:effectExtent l="0" t="0" r="0" b="508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5F6CC6" w:rsidP="005F6CC6">
      <w:pPr>
        <w:pStyle w:val="Heading1"/>
        <w:numPr>
          <w:ilvl w:val="0"/>
          <w:numId w:val="18"/>
        </w:numPr>
      </w:pPr>
      <w:r>
        <w:t>Thêm Mới Cơ Sở Chăn Nuôi</w:t>
      </w:r>
    </w:p>
    <w:p w:rsidR="005F6CC6" w:rsidRDefault="005F6CC6" w:rsidP="005F6CC6">
      <w:pPr>
        <w:pStyle w:val="ListParagraph"/>
        <w:numPr>
          <w:ilvl w:val="0"/>
          <w:numId w:val="17"/>
        </w:numPr>
      </w:pPr>
      <w:r>
        <w:t>Đăng nhập vào trang Admin với tài khoản được cung cấp</w:t>
      </w:r>
    </w:p>
    <w:p w:rsidR="005F6CC6" w:rsidRPr="005D0FEA" w:rsidRDefault="005F6CC6" w:rsidP="005F6CC6">
      <w:pPr>
        <w:pStyle w:val="ListParagraph"/>
        <w:numPr>
          <w:ilvl w:val="0"/>
          <w:numId w:val="17"/>
        </w:numPr>
      </w:pPr>
      <w:r>
        <w:t xml:space="preserve">Chọn mục </w:t>
      </w:r>
      <w:r w:rsidRPr="008730FC">
        <w:rPr>
          <w:b/>
          <w:u w:val="single"/>
        </w:rPr>
        <w:t>Cơ Sở Chăn Nuôi</w:t>
      </w:r>
    </w:p>
    <w:p w:rsidR="005F6CC6" w:rsidRDefault="005F6CC6" w:rsidP="005F6CC6">
      <w:pPr>
        <w:pStyle w:val="ListParagraph"/>
        <w:numPr>
          <w:ilvl w:val="0"/>
          <w:numId w:val="17"/>
        </w:numPr>
      </w:pPr>
      <w:r>
        <w:t xml:space="preserve">Bấm nút </w:t>
      </w:r>
      <w:r w:rsidRPr="008730FC">
        <w:rPr>
          <w:b/>
          <w:u w:val="single"/>
        </w:rPr>
        <w:t>Thêm Cơ Sở</w:t>
      </w:r>
    </w:p>
    <w:p w:rsidR="005F6CC6" w:rsidRDefault="00717FCF" w:rsidP="005F6CC6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DC6D6B" wp14:editId="095E6935">
                <wp:simplePos x="0" y="0"/>
                <wp:positionH relativeFrom="column">
                  <wp:posOffset>1225855</wp:posOffset>
                </wp:positionH>
                <wp:positionV relativeFrom="paragraph">
                  <wp:posOffset>1011301</wp:posOffset>
                </wp:positionV>
                <wp:extent cx="1126490" cy="197485"/>
                <wp:effectExtent l="0" t="0" r="16510" b="1206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197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2E4BF" id="Rectangle 70" o:spid="_x0000_s1026" style="position:absolute;margin-left:96.5pt;margin-top:79.65pt;width:88.7pt;height:1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" filled="f" strokecolor="#ea157a [32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106F35" wp14:editId="14871FD2">
                <wp:simplePos x="0" y="0"/>
                <wp:positionH relativeFrom="column">
                  <wp:posOffset>2440635</wp:posOffset>
                </wp:positionH>
                <wp:positionV relativeFrom="paragraph">
                  <wp:posOffset>681990</wp:posOffset>
                </wp:positionV>
                <wp:extent cx="907085" cy="256032"/>
                <wp:effectExtent l="0" t="0" r="26670" b="1079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9CF7E" id="Rectangle 69" o:spid="_x0000_s1026" style="position:absolute;margin-left:192.2pt;margin-top:53.7pt;width:71.4pt;height:20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" filled="f" strokecolor="#ea157a [3205]" strokeweight="2pt"/>
            </w:pict>
          </mc:Fallback>
        </mc:AlternateContent>
      </w:r>
      <w:r w:rsidR="005F6CC6">
        <w:rPr>
          <w:noProof/>
        </w:rPr>
        <w:drawing>
          <wp:inline distT="0" distB="0" distL="0" distR="0" wp14:anchorId="32F65EA0" wp14:editId="31CE12F0">
            <wp:extent cx="3539159" cy="2735885"/>
            <wp:effectExtent l="0" t="0" r="4445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8986" cy="27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5F6CC6" w:rsidP="005F6CC6">
      <w:pPr>
        <w:pStyle w:val="ListParagraph"/>
      </w:pPr>
    </w:p>
    <w:p w:rsidR="005F6CC6" w:rsidRDefault="00717FCF" w:rsidP="005F6CC6">
      <w:pPr>
        <w:pStyle w:val="ListParagraph"/>
        <w:numPr>
          <w:ilvl w:val="0"/>
          <w:numId w:val="17"/>
        </w:numPr>
      </w:pPr>
      <w:r>
        <w:t xml:space="preserve">Cửa sổ mới xuất hiện, điền </w:t>
      </w:r>
      <w:r w:rsidRPr="008730FC">
        <w:rPr>
          <w:b/>
          <w:u w:val="single"/>
        </w:rPr>
        <w:t>Mã Cơ Sở Chăn Nuôi</w:t>
      </w:r>
      <w:r>
        <w:t xml:space="preserve">, </w:t>
      </w:r>
      <w:r w:rsidRPr="008730FC">
        <w:rPr>
          <w:b/>
          <w:u w:val="single"/>
        </w:rPr>
        <w:t>Tên Cơ Sở Chăn Nuôi</w:t>
      </w:r>
      <w:r>
        <w:t xml:space="preserve">, sau đó bấm </w:t>
      </w:r>
      <w:r w:rsidRPr="008730FC">
        <w:rPr>
          <w:b/>
          <w:u w:val="single"/>
        </w:rPr>
        <w:t>Choose File</w:t>
      </w:r>
      <w:r>
        <w:t xml:space="preserve"> để tải lên ảnh trang trại, </w:t>
      </w:r>
    </w:p>
    <w:p w:rsidR="005F6CC6" w:rsidRDefault="005F6CC6" w:rsidP="005F6CC6">
      <w:pPr>
        <w:pStyle w:val="ListParagraph"/>
        <w:rPr>
          <w:b/>
          <w:i/>
          <w:color w:val="FF0000"/>
          <w:sz w:val="20"/>
          <w:szCs w:val="20"/>
        </w:rPr>
      </w:pPr>
    </w:p>
    <w:p w:rsidR="005F6CC6" w:rsidRPr="00896E38" w:rsidRDefault="00717FCF" w:rsidP="005F6CC6">
      <w:pPr>
        <w:pStyle w:val="ListParagraph"/>
        <w:jc w:val="center"/>
        <w:rPr>
          <w:b/>
          <w:i/>
          <w:color w:val="FF0000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0B0488" wp14:editId="2AB9C74D">
                <wp:simplePos x="0" y="0"/>
                <wp:positionH relativeFrom="column">
                  <wp:posOffset>882929</wp:posOffset>
                </wp:positionH>
                <wp:positionV relativeFrom="paragraph">
                  <wp:posOffset>2587015</wp:posOffset>
                </wp:positionV>
                <wp:extent cx="416966" cy="160934"/>
                <wp:effectExtent l="0" t="0" r="21590" b="1079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966" cy="160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4F023" id="Rectangle 96" o:spid="_x0000_s1026" style="position:absolute;margin-left:69.5pt;margin-top:203.7pt;width:32.85pt;height:12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" filled="f" strokecolor="#ea157a [32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39419B" wp14:editId="2996A5AF">
                <wp:simplePos x="0" y="0"/>
                <wp:positionH relativeFrom="column">
                  <wp:posOffset>905256</wp:posOffset>
                </wp:positionH>
                <wp:positionV relativeFrom="paragraph">
                  <wp:posOffset>283337</wp:posOffset>
                </wp:positionV>
                <wp:extent cx="4140403" cy="621792"/>
                <wp:effectExtent l="0" t="0" r="12700" b="2603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403" cy="6217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BEF" id="Rectangle 94" o:spid="_x0000_s1026" style="position:absolute;margin-left:71.3pt;margin-top:22.3pt;width:326pt;height:48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" filled="f" strokecolor="#ea157a [3205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575C3A3" wp14:editId="42A45879">
            <wp:extent cx="4252379" cy="2830982"/>
            <wp:effectExtent l="0" t="0" r="0" b="76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7078" cy="28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5F6CC6" w:rsidP="005F6CC6">
      <w:pPr>
        <w:pStyle w:val="ListBullet"/>
        <w:numPr>
          <w:ilvl w:val="0"/>
          <w:numId w:val="17"/>
        </w:numPr>
      </w:pPr>
      <w:r>
        <w:t xml:space="preserve">Sau </w:t>
      </w:r>
      <w:r w:rsidR="00717FCF">
        <w:t xml:space="preserve">tải ảnh lên bấm nút </w:t>
      </w:r>
      <w:r w:rsidR="00717FCF" w:rsidRPr="008730FC">
        <w:rPr>
          <w:b/>
          <w:u w:val="single"/>
        </w:rPr>
        <w:t>Tải Hình Ảnh</w:t>
      </w:r>
      <w:r w:rsidR="00717FCF">
        <w:t xml:space="preserve"> và chờ cho đến khi hiển thị ảnh vừa chọn</w:t>
      </w:r>
    </w:p>
    <w:p w:rsidR="005F6CC6" w:rsidRDefault="005F6CC6" w:rsidP="005F6CC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BDA554" wp14:editId="157C69D3">
                <wp:simplePos x="0" y="0"/>
                <wp:positionH relativeFrom="margin">
                  <wp:posOffset>1439266</wp:posOffset>
                </wp:positionH>
                <wp:positionV relativeFrom="paragraph">
                  <wp:posOffset>2999461</wp:posOffset>
                </wp:positionV>
                <wp:extent cx="790041" cy="248716"/>
                <wp:effectExtent l="0" t="0" r="10160" b="1841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041" cy="248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77A2F" id="Rectangle 72" o:spid="_x0000_s1026" style="position:absolute;margin-left:113.35pt;margin-top:236.2pt;width:62.2pt;height:19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" filled="f" strokecolor="#ea157a [3205]" strokeweight="2pt">
                <w10:wrap anchorx="margin"/>
              </v:rect>
            </w:pict>
          </mc:Fallback>
        </mc:AlternateContent>
      </w:r>
      <w:r w:rsidR="00717FCF">
        <w:rPr>
          <w:noProof/>
        </w:rPr>
        <w:drawing>
          <wp:inline distT="0" distB="0" distL="0" distR="0" wp14:anchorId="42B30352" wp14:editId="023D00C6">
            <wp:extent cx="2713939" cy="3317743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2658" cy="332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717FCF" w:rsidP="005F6CC6">
      <w:pPr>
        <w:pStyle w:val="ListParagraph"/>
        <w:numPr>
          <w:ilvl w:val="0"/>
          <w:numId w:val="17"/>
        </w:numPr>
      </w:pPr>
      <w:r>
        <w:t xml:space="preserve">Cuối cùng, bấm nút </w:t>
      </w:r>
      <w:r w:rsidRPr="00533A57">
        <w:rPr>
          <w:b/>
          <w:u w:val="single"/>
        </w:rPr>
        <w:t>Lưu</w:t>
      </w:r>
      <w:r>
        <w:t xml:space="preserve"> để hoàn tất thêm cơ sở chăn nuôi mới</w:t>
      </w:r>
    </w:p>
    <w:p w:rsidR="005F6CC6" w:rsidRDefault="005F6CC6" w:rsidP="00717FCF">
      <w:pPr>
        <w:pStyle w:val="ListParagraph"/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5AA14A" wp14:editId="03EA77B1">
                <wp:simplePos x="0" y="0"/>
                <wp:positionH relativeFrom="margin">
                  <wp:posOffset>4672584</wp:posOffset>
                </wp:positionH>
                <wp:positionV relativeFrom="paragraph">
                  <wp:posOffset>8485</wp:posOffset>
                </wp:positionV>
                <wp:extent cx="248717" cy="219456"/>
                <wp:effectExtent l="0" t="0" r="18415" b="2857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17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D2D76" id="Rectangle 73" o:spid="_x0000_s1026" style="position:absolute;margin-left:367.9pt;margin-top:.65pt;width:19.6pt;height:17.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" filled="f" strokecolor="#ea157a [3205]" strokeweight="2pt">
                <w10:wrap anchorx="margin"/>
              </v:rect>
            </w:pict>
          </mc:Fallback>
        </mc:AlternateContent>
      </w:r>
      <w:r w:rsidR="00717FCF">
        <w:rPr>
          <w:noProof/>
        </w:rPr>
        <w:drawing>
          <wp:inline distT="0" distB="0" distL="0" distR="0" wp14:anchorId="1B281EE1" wp14:editId="0F421F19">
            <wp:extent cx="3946086" cy="2626157"/>
            <wp:effectExtent l="0" t="0" r="0" b="317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5112" cy="26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9A932E" wp14:editId="020D35D0">
                <wp:simplePos x="0" y="0"/>
                <wp:positionH relativeFrom="margin">
                  <wp:posOffset>3611778</wp:posOffset>
                </wp:positionH>
                <wp:positionV relativeFrom="paragraph">
                  <wp:posOffset>95098</wp:posOffset>
                </wp:positionV>
                <wp:extent cx="994867" cy="285292"/>
                <wp:effectExtent l="0" t="0" r="15240" b="1968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867" cy="2852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DAD75" id="Rectangle 74" o:spid="_x0000_s1026" style="position:absolute;margin-left:284.4pt;margin-top:7.5pt;width:78.35pt;height:22.4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" filled="f" strokecolor="#ea157a [3205]" strokeweight="2pt">
                <w10:wrap anchorx="margin"/>
              </v:rect>
            </w:pict>
          </mc:Fallback>
        </mc:AlternateContent>
      </w:r>
    </w:p>
    <w:p w:rsidR="00717FCF" w:rsidRDefault="00717FCF" w:rsidP="00717FCF">
      <w:pPr>
        <w:pStyle w:val="ListParagraph"/>
        <w:jc w:val="center"/>
        <w:rPr>
          <w:noProof/>
        </w:rPr>
      </w:pPr>
    </w:p>
    <w:p w:rsidR="00717FCF" w:rsidRDefault="00717FCF" w:rsidP="00717FCF">
      <w:pPr>
        <w:pStyle w:val="ListParagraph"/>
        <w:jc w:val="center"/>
        <w:rPr>
          <w:noProof/>
        </w:rPr>
      </w:pPr>
    </w:p>
    <w:p w:rsidR="00717FCF" w:rsidRDefault="00717FCF" w:rsidP="00717FCF">
      <w:pPr>
        <w:pStyle w:val="ListParagraph"/>
        <w:jc w:val="center"/>
      </w:pPr>
    </w:p>
    <w:p w:rsidR="005F6CC6" w:rsidRPr="00514122" w:rsidRDefault="005F6CC6" w:rsidP="005F6CC6">
      <w:pPr>
        <w:ind w:left="360"/>
      </w:pPr>
    </w:p>
    <w:p w:rsidR="005F6CC6" w:rsidRPr="00514122" w:rsidRDefault="005F6CC6" w:rsidP="005F6CC6">
      <w:pPr>
        <w:pStyle w:val="Heading1"/>
        <w:numPr>
          <w:ilvl w:val="0"/>
          <w:numId w:val="18"/>
        </w:numPr>
      </w:pPr>
      <w:r>
        <w:t xml:space="preserve">Chỉnh Sửa </w:t>
      </w:r>
      <w:r w:rsidR="00EF679D">
        <w:t>Cơ Sở Chăn Nuôi</w:t>
      </w:r>
    </w:p>
    <w:p w:rsidR="005F6CC6" w:rsidRDefault="005F6CC6" w:rsidP="005F6CC6">
      <w:pPr>
        <w:pStyle w:val="ListParagraph"/>
        <w:numPr>
          <w:ilvl w:val="0"/>
          <w:numId w:val="17"/>
        </w:numPr>
      </w:pPr>
      <w:r>
        <w:t xml:space="preserve">Ở mục </w:t>
      </w:r>
      <w:r w:rsidR="00EF679D" w:rsidRPr="000E2FCB">
        <w:rPr>
          <w:b/>
          <w:u w:val="single"/>
        </w:rPr>
        <w:t>Cơ Sở Chăn Nuôi</w:t>
      </w:r>
      <w:r>
        <w:t xml:space="preserve">, bấm vào nút </w:t>
      </w:r>
      <w:r w:rsidRPr="000E2FCB">
        <w:rPr>
          <w:b/>
          <w:u w:val="single"/>
        </w:rPr>
        <w:t>Sửa</w:t>
      </w:r>
      <w:r>
        <w:t xml:space="preserve"> ở </w:t>
      </w:r>
      <w:r w:rsidR="00EF679D">
        <w:t>cơ sở chăn nuôi</w:t>
      </w:r>
      <w:r>
        <w:t xml:space="preserve"> muốn cập nhật thông tin</w:t>
      </w:r>
    </w:p>
    <w:p w:rsidR="005F6CC6" w:rsidRDefault="005F6CC6" w:rsidP="005F6CC6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731422" wp14:editId="79D811D9">
                <wp:simplePos x="0" y="0"/>
                <wp:positionH relativeFrom="margin">
                  <wp:posOffset>3304540</wp:posOffset>
                </wp:positionH>
                <wp:positionV relativeFrom="paragraph">
                  <wp:posOffset>888060</wp:posOffset>
                </wp:positionV>
                <wp:extent cx="446227" cy="314554"/>
                <wp:effectExtent l="0" t="0" r="11430" b="285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7" cy="3145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C9122" id="Rectangle 75" o:spid="_x0000_s1026" style="position:absolute;margin-left:260.2pt;margin-top:69.95pt;width:35.15pt;height:24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 w:rsidR="00EF679D">
        <w:rPr>
          <w:noProof/>
        </w:rPr>
        <w:drawing>
          <wp:inline distT="0" distB="0" distL="0" distR="0" wp14:anchorId="0C4F5764" wp14:editId="3519C543">
            <wp:extent cx="2713939" cy="187119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7044" cy="18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5F6CC6" w:rsidP="005F6CC6">
      <w:pPr>
        <w:pStyle w:val="ListParagraph"/>
        <w:jc w:val="center"/>
      </w:pPr>
    </w:p>
    <w:p w:rsidR="005F6CC6" w:rsidRDefault="005F6CC6" w:rsidP="005F6CC6">
      <w:pPr>
        <w:pStyle w:val="ListParagraph"/>
        <w:numPr>
          <w:ilvl w:val="0"/>
          <w:numId w:val="17"/>
        </w:numPr>
      </w:pPr>
      <w:r>
        <w:t>Cửa sổ mới xuất hiện, sửa thông tin và b</w:t>
      </w:r>
      <w:r w:rsidR="00224C2B">
        <w:t>ấ</w:t>
      </w:r>
      <w:r>
        <w:t xml:space="preserve">m </w:t>
      </w:r>
      <w:r w:rsidRPr="00CB54AF">
        <w:rPr>
          <w:b/>
          <w:u w:val="single"/>
        </w:rPr>
        <w:t>Lưu</w:t>
      </w:r>
      <w:r>
        <w:rPr>
          <w:b/>
        </w:rPr>
        <w:t xml:space="preserve"> </w:t>
      </w:r>
      <w:r>
        <w:t xml:space="preserve">để hoàn tất chỉnh sửa </w:t>
      </w:r>
      <w:r w:rsidR="00EF679D">
        <w:t>cơ sở chăn nuôi</w:t>
      </w:r>
    </w:p>
    <w:p w:rsidR="005F6CC6" w:rsidRDefault="005F6CC6" w:rsidP="005F6CC6">
      <w:pPr>
        <w:ind w:left="3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8E8029" wp14:editId="6DD7877F">
                <wp:simplePos x="0" y="0"/>
                <wp:positionH relativeFrom="rightMargin">
                  <wp:posOffset>-905510</wp:posOffset>
                </wp:positionH>
                <wp:positionV relativeFrom="paragraph">
                  <wp:posOffset>24435</wp:posOffset>
                </wp:positionV>
                <wp:extent cx="233680" cy="204470"/>
                <wp:effectExtent l="0" t="0" r="13970" b="2413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04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78D38" id="Rectangle 76" o:spid="_x0000_s1026" style="position:absolute;margin-left:-71.3pt;margin-top:1.9pt;width:18.4pt;height:16.1pt;z-index:251701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 w:rsidR="00EF679D">
        <w:rPr>
          <w:noProof/>
        </w:rPr>
        <w:drawing>
          <wp:inline distT="0" distB="0" distL="0" distR="0" wp14:anchorId="66B88610" wp14:editId="2B874AF6">
            <wp:extent cx="4032808" cy="3035808"/>
            <wp:effectExtent l="0" t="0" r="635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5108" cy="30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Pr="00514122" w:rsidRDefault="005F6CC6" w:rsidP="005F6CC6">
      <w:pPr>
        <w:pStyle w:val="Heading1"/>
        <w:numPr>
          <w:ilvl w:val="0"/>
          <w:numId w:val="18"/>
        </w:numPr>
      </w:pPr>
      <w:r>
        <w:t xml:space="preserve">Xóa </w:t>
      </w:r>
      <w:r w:rsidR="00EF679D">
        <w:t>Cơ Sở Chăn Nuôi</w:t>
      </w:r>
    </w:p>
    <w:p w:rsidR="005F6CC6" w:rsidRDefault="005F6CC6" w:rsidP="005F6CC6">
      <w:pPr>
        <w:pStyle w:val="ListParagraph"/>
        <w:numPr>
          <w:ilvl w:val="0"/>
          <w:numId w:val="17"/>
        </w:numPr>
      </w:pPr>
      <w:r>
        <w:t xml:space="preserve">Ở mục </w:t>
      </w:r>
      <w:r w:rsidR="00EF679D" w:rsidRPr="00E81A50">
        <w:rPr>
          <w:b/>
          <w:u w:val="single"/>
        </w:rPr>
        <w:t>Cơ Sở Chăn Nuôi</w:t>
      </w:r>
      <w:r>
        <w:t xml:space="preserve">, bấm vào nút </w:t>
      </w:r>
      <w:r w:rsidRPr="00E81A50">
        <w:rPr>
          <w:b/>
          <w:u w:val="single"/>
        </w:rPr>
        <w:t>Xóa</w:t>
      </w:r>
      <w:r>
        <w:t xml:space="preserve"> ở</w:t>
      </w:r>
      <w:r w:rsidR="00A874D5">
        <w:t xml:space="preserve"> cơ sở chăn nuôi </w:t>
      </w:r>
      <w:r>
        <w:t xml:space="preserve">muốn xóa. </w:t>
      </w:r>
    </w:p>
    <w:p w:rsidR="005F6CC6" w:rsidRDefault="005F6CC6" w:rsidP="005F6CC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0065AC" wp14:editId="754957FD">
                <wp:simplePos x="0" y="0"/>
                <wp:positionH relativeFrom="margin">
                  <wp:posOffset>5235854</wp:posOffset>
                </wp:positionH>
                <wp:positionV relativeFrom="paragraph">
                  <wp:posOffset>93370</wp:posOffset>
                </wp:positionV>
                <wp:extent cx="219380" cy="226772"/>
                <wp:effectExtent l="0" t="0" r="28575" b="2095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80" cy="2267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E7340" id="Rectangle 79" o:spid="_x0000_s1026" style="position:absolute;margin-left:412.25pt;margin-top:7.35pt;width:17.25pt;height:17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" filled="f" strokecolor="#ea157a [3205]" strokeweight="2pt">
                <w10:wrap anchorx="margin"/>
              </v:rect>
            </w:pict>
          </mc:Fallback>
        </mc:AlternateContent>
      </w:r>
      <w:r w:rsidR="00A874D5">
        <w:rPr>
          <w:noProof/>
        </w:rPr>
        <w:drawing>
          <wp:inline distT="0" distB="0" distL="0" distR="0" wp14:anchorId="25F8A966" wp14:editId="5F55D8E5">
            <wp:extent cx="5486400" cy="143192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5F6CC6" w:rsidP="005F6CC6">
      <w:pPr>
        <w:pStyle w:val="ListParagraph"/>
        <w:numPr>
          <w:ilvl w:val="0"/>
          <w:numId w:val="17"/>
        </w:numPr>
      </w:pPr>
      <w:r>
        <w:t xml:space="preserve">Thông báo hiện lên bấm </w:t>
      </w:r>
      <w:r w:rsidRPr="00E510E9">
        <w:rPr>
          <w:b/>
          <w:u w:val="single"/>
        </w:rPr>
        <w:t>Xóa</w:t>
      </w:r>
      <w:r>
        <w:rPr>
          <w:b/>
        </w:rPr>
        <w:t xml:space="preserve"> </w:t>
      </w:r>
      <w:r>
        <w:t xml:space="preserve">để hoàn tất xóa </w:t>
      </w:r>
      <w:r w:rsidR="00A874D5">
        <w:t>cơ sở chăn nuôi</w:t>
      </w:r>
    </w:p>
    <w:p w:rsidR="005F6CC6" w:rsidRDefault="005F6CC6" w:rsidP="005F6CC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186C23" wp14:editId="38F96231">
                <wp:simplePos x="0" y="0"/>
                <wp:positionH relativeFrom="rightMargin">
                  <wp:posOffset>-1406348</wp:posOffset>
                </wp:positionH>
                <wp:positionV relativeFrom="paragraph">
                  <wp:posOffset>1567967</wp:posOffset>
                </wp:positionV>
                <wp:extent cx="504749" cy="373076"/>
                <wp:effectExtent l="0" t="0" r="10160" b="2730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3730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B5449" id="Rectangle 80" o:spid="_x0000_s1026" style="position:absolute;margin-left:-110.75pt;margin-top:123.45pt;width:39.75pt;height:29.4pt;z-index:251705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 w:rsidR="00A874D5">
        <w:rPr>
          <w:noProof/>
        </w:rPr>
        <w:drawing>
          <wp:inline distT="0" distB="0" distL="0" distR="0" wp14:anchorId="28192D02" wp14:editId="65A61616">
            <wp:extent cx="5486400" cy="2639695"/>
            <wp:effectExtent l="0" t="0" r="0" b="825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C6" w:rsidRDefault="005F6CC6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AA3AD8" w:rsidRDefault="00AA3AD8" w:rsidP="005F6CC6">
      <w:pPr>
        <w:ind w:left="360"/>
        <w:jc w:val="center"/>
      </w:pPr>
    </w:p>
    <w:p w:rsidR="00AA3AD8" w:rsidRDefault="00AA3AD8" w:rsidP="005F6CC6">
      <w:pPr>
        <w:ind w:left="360"/>
        <w:jc w:val="center"/>
      </w:pPr>
    </w:p>
    <w:p w:rsidR="00AA3AD8" w:rsidRDefault="00AA3AD8" w:rsidP="005F6CC6">
      <w:pPr>
        <w:ind w:left="360"/>
        <w:jc w:val="center"/>
      </w:pPr>
    </w:p>
    <w:p w:rsidR="00AA3AD8" w:rsidRDefault="00AA3AD8" w:rsidP="005F6CC6">
      <w:pPr>
        <w:ind w:left="360"/>
        <w:jc w:val="center"/>
      </w:pPr>
    </w:p>
    <w:p w:rsidR="00AA3AD8" w:rsidRDefault="00AA3AD8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00581" w:rsidP="005F6CC6">
      <w:pPr>
        <w:ind w:left="360"/>
        <w:jc w:val="center"/>
      </w:pPr>
    </w:p>
    <w:p w:rsidR="00000581" w:rsidRDefault="000F3B1A" w:rsidP="0000058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III) </w:t>
      </w:r>
      <w:r w:rsidR="00000581">
        <w:rPr>
          <w:b/>
          <w:sz w:val="36"/>
          <w:szCs w:val="36"/>
        </w:rPr>
        <w:t>THÔNG TIN DỰ ÁN</w:t>
      </w:r>
    </w:p>
    <w:p w:rsidR="00507CD9" w:rsidRDefault="00507CD9" w:rsidP="00000581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DB2207B" wp14:editId="59C2145B">
            <wp:extent cx="5486400" cy="2793365"/>
            <wp:effectExtent l="0" t="0" r="0" b="698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B3" w:rsidRPr="00514122" w:rsidRDefault="005B51B3" w:rsidP="005B51B3">
      <w:pPr>
        <w:pStyle w:val="Heading1"/>
      </w:pPr>
      <w:r>
        <w:t>1. Thêm</w:t>
      </w:r>
      <w:r w:rsidR="00D20D38">
        <w:t xml:space="preserve"> Mới</w:t>
      </w:r>
      <w:r>
        <w:t xml:space="preserve"> Thông Tin Dự </w:t>
      </w:r>
      <w:r w:rsidR="000F606D">
        <w:t>Án</w:t>
      </w:r>
    </w:p>
    <w:p w:rsidR="00F83DE9" w:rsidRDefault="00F83DE9" w:rsidP="00F83DE9">
      <w:pPr>
        <w:pStyle w:val="ListParagraph"/>
        <w:numPr>
          <w:ilvl w:val="0"/>
          <w:numId w:val="17"/>
        </w:numPr>
      </w:pPr>
      <w:r>
        <w:t>Đăng nhập vào trang Admin với tài khoản được cung cấp</w:t>
      </w:r>
    </w:p>
    <w:p w:rsidR="00F83DE9" w:rsidRPr="005D0FEA" w:rsidRDefault="00F83DE9" w:rsidP="00F83DE9">
      <w:pPr>
        <w:pStyle w:val="ListParagraph"/>
        <w:numPr>
          <w:ilvl w:val="0"/>
          <w:numId w:val="17"/>
        </w:numPr>
      </w:pPr>
      <w:r>
        <w:t xml:space="preserve">Chọn </w:t>
      </w:r>
      <w:r>
        <w:t xml:space="preserve">mục </w:t>
      </w:r>
      <w:r w:rsidRPr="00E81FD7">
        <w:rPr>
          <w:b/>
          <w:u w:val="single"/>
        </w:rPr>
        <w:t>Quản Lý Thông Tin Dự Án</w:t>
      </w:r>
    </w:p>
    <w:p w:rsidR="00F83DE9" w:rsidRDefault="00F83DE9" w:rsidP="00F83DE9">
      <w:pPr>
        <w:pStyle w:val="ListParagraph"/>
        <w:numPr>
          <w:ilvl w:val="0"/>
          <w:numId w:val="17"/>
        </w:numPr>
      </w:pPr>
      <w:r>
        <w:t xml:space="preserve">Bấm nút </w:t>
      </w:r>
      <w:r w:rsidRPr="00E81FD7">
        <w:rPr>
          <w:b/>
          <w:u w:val="single"/>
        </w:rPr>
        <w:t xml:space="preserve">Thêm </w:t>
      </w:r>
      <w:r w:rsidR="005F536E" w:rsidRPr="00E81FD7">
        <w:rPr>
          <w:b/>
          <w:u w:val="single"/>
        </w:rPr>
        <w:t>Thông Tin Dự Án</w:t>
      </w:r>
    </w:p>
    <w:p w:rsidR="005B51B3" w:rsidRDefault="00F31657" w:rsidP="005B51B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99FA14" wp14:editId="0B1B765C">
                <wp:simplePos x="0" y="0"/>
                <wp:positionH relativeFrom="margin">
                  <wp:posOffset>892534</wp:posOffset>
                </wp:positionH>
                <wp:positionV relativeFrom="paragraph">
                  <wp:posOffset>1554811</wp:posOffset>
                </wp:positionV>
                <wp:extent cx="1463040" cy="262393"/>
                <wp:effectExtent l="0" t="0" r="22860" b="2349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2623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D17B5" id="Rectangle 103" o:spid="_x0000_s1026" style="position:absolute;margin-left:70.3pt;margin-top:122.45pt;width:115.2pt;height:20.6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08A2B2" wp14:editId="735685F7">
                <wp:simplePos x="0" y="0"/>
                <wp:positionH relativeFrom="margin">
                  <wp:posOffset>2390444</wp:posOffset>
                </wp:positionH>
                <wp:positionV relativeFrom="paragraph">
                  <wp:posOffset>823595</wp:posOffset>
                </wp:positionV>
                <wp:extent cx="1638300" cy="307340"/>
                <wp:effectExtent l="0" t="0" r="19050" b="1651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07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9998D" id="Rectangle 108" o:spid="_x0000_s1026" style="position:absolute;margin-left:188.2pt;margin-top:64.85pt;width:129pt;height:24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 w:rsidR="00212FF9" w:rsidRPr="00212FF9">
        <w:rPr>
          <w:noProof/>
        </w:rPr>
        <w:t xml:space="preserve"> </w:t>
      </w:r>
      <w:r w:rsidR="00212FF9">
        <w:rPr>
          <w:noProof/>
        </w:rPr>
        <w:drawing>
          <wp:inline distT="0" distB="0" distL="0" distR="0" wp14:anchorId="2B31F728" wp14:editId="51B96AC8">
            <wp:extent cx="3758888" cy="3188473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5932" cy="31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B3" w:rsidRPr="005606FC" w:rsidRDefault="00B66F67" w:rsidP="005B51B3">
      <w:pPr>
        <w:pStyle w:val="ListParagraph"/>
        <w:numPr>
          <w:ilvl w:val="0"/>
          <w:numId w:val="17"/>
        </w:numPr>
        <w:rPr>
          <w:b/>
          <w:u w:val="single"/>
        </w:rPr>
      </w:pPr>
      <w:r>
        <w:lastRenderedPageBreak/>
        <w:t xml:space="preserve">Cửa sổ mới xuất hiện, nhập </w:t>
      </w:r>
      <w:r w:rsidRPr="005606FC">
        <w:rPr>
          <w:b/>
          <w:u w:val="single"/>
        </w:rPr>
        <w:t>Mã Thông Tin Dự Án</w:t>
      </w:r>
      <w:r w:rsidRPr="00AC667C">
        <w:rPr>
          <w:b/>
        </w:rPr>
        <w:t>,</w:t>
      </w:r>
      <w:r w:rsidRPr="00511300">
        <w:rPr>
          <w:b/>
        </w:rPr>
        <w:t xml:space="preserve"> </w:t>
      </w:r>
      <w:r w:rsidRPr="005606FC">
        <w:rPr>
          <w:b/>
          <w:u w:val="single"/>
        </w:rPr>
        <w:t>Tên Thông Tin Dự Án</w:t>
      </w:r>
      <w:r w:rsidRPr="00AC667C">
        <w:rPr>
          <w:b/>
        </w:rPr>
        <w:t>,</w:t>
      </w:r>
      <w:r w:rsidRPr="00511300">
        <w:rPr>
          <w:b/>
        </w:rPr>
        <w:t xml:space="preserve"> </w:t>
      </w:r>
      <w:r w:rsidRPr="005606FC">
        <w:rPr>
          <w:b/>
          <w:u w:val="single"/>
        </w:rPr>
        <w:t>Hình Ảnh Bài Viết</w:t>
      </w:r>
      <w:r w:rsidRPr="00AC667C">
        <w:rPr>
          <w:b/>
        </w:rPr>
        <w:t>,</w:t>
      </w:r>
      <w:r w:rsidRPr="00511300">
        <w:t xml:space="preserve"> </w:t>
      </w:r>
      <w:r w:rsidRPr="005606FC">
        <w:rPr>
          <w:b/>
          <w:u w:val="single"/>
        </w:rPr>
        <w:t>Nội Dung Thông Tin Dự Án</w:t>
      </w:r>
    </w:p>
    <w:p w:rsidR="00B66F67" w:rsidRDefault="00B66F67" w:rsidP="00B66F67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78FF83" wp14:editId="0FEF40F9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5419725" cy="1476375"/>
                <wp:effectExtent l="0" t="0" r="28575" b="28575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72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16DFE" id="Rectangle 110" o:spid="_x0000_s1026" style="position:absolute;margin-left:375.55pt;margin-top:20pt;width:426.75pt;height:116.25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958856" wp14:editId="63E0F925">
            <wp:extent cx="5486400" cy="227393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F67" w:rsidRPr="00B66F67" w:rsidRDefault="00B66F67" w:rsidP="00B66F67">
      <w:pPr>
        <w:pStyle w:val="ListParagraph"/>
        <w:numPr>
          <w:ilvl w:val="0"/>
          <w:numId w:val="17"/>
        </w:numPr>
        <w:rPr>
          <w:b/>
        </w:rPr>
      </w:pPr>
      <w:r>
        <w:t xml:space="preserve">Tại ô </w:t>
      </w:r>
      <w:r w:rsidRPr="00F90624">
        <w:rPr>
          <w:b/>
          <w:u w:val="single"/>
        </w:rPr>
        <w:t>Nội Dung Thông Tin Dự Án</w:t>
      </w:r>
      <w:r>
        <w:t xml:space="preserve"> chọn nút </w:t>
      </w:r>
      <w:r w:rsidRPr="00F90624">
        <w:rPr>
          <w:b/>
          <w:u w:val="single"/>
        </w:rPr>
        <w:t>Image</w:t>
      </w:r>
      <w:r>
        <w:t xml:space="preserve"> để tải hình ảnh vào bài viết</w:t>
      </w:r>
    </w:p>
    <w:p w:rsidR="00B66F67" w:rsidRDefault="00B66F67" w:rsidP="00B66F67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825890" wp14:editId="318C871F">
                <wp:simplePos x="0" y="0"/>
                <wp:positionH relativeFrom="rightMargin">
                  <wp:posOffset>-2933700</wp:posOffset>
                </wp:positionH>
                <wp:positionV relativeFrom="paragraph">
                  <wp:posOffset>64770</wp:posOffset>
                </wp:positionV>
                <wp:extent cx="342900" cy="314325"/>
                <wp:effectExtent l="0" t="0" r="19050" b="2857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49E9A" id="Rectangle 104" o:spid="_x0000_s1026" style="position:absolute;margin-left:-231pt;margin-top:5.1pt;width:27pt;height:24.75pt;z-index:251712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4C091E" wp14:editId="31EE8489">
            <wp:extent cx="2809875" cy="1200150"/>
            <wp:effectExtent l="0" t="0" r="952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F67" w:rsidRPr="00B66F67" w:rsidRDefault="00B66F67" w:rsidP="00B66F67">
      <w:pPr>
        <w:pStyle w:val="ListParagraph"/>
        <w:numPr>
          <w:ilvl w:val="0"/>
          <w:numId w:val="17"/>
        </w:numPr>
        <w:rPr>
          <w:b/>
        </w:rPr>
      </w:pPr>
      <w:r>
        <w:t>Hiển thị ô điền link ảnh và set kích thước</w:t>
      </w:r>
      <w:r w:rsidR="003B1D1C">
        <w:t xml:space="preserve"> ảnh nếu muốn</w:t>
      </w:r>
    </w:p>
    <w:p w:rsidR="00B66F67" w:rsidRDefault="00B66F67" w:rsidP="00B66F67">
      <w:pPr>
        <w:pStyle w:val="ListParagraph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AD7F7B" wp14:editId="550030A1">
                <wp:simplePos x="0" y="0"/>
                <wp:positionH relativeFrom="rightMargin">
                  <wp:posOffset>-3171825</wp:posOffset>
                </wp:positionH>
                <wp:positionV relativeFrom="paragraph">
                  <wp:posOffset>2285364</wp:posOffset>
                </wp:positionV>
                <wp:extent cx="781050" cy="409575"/>
                <wp:effectExtent l="0" t="0" r="19050" b="28575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854CD" id="Rectangle 116" o:spid="_x0000_s1026" style="position:absolute;margin-left:-249.75pt;margin-top:179.95pt;width:61.5pt;height:32.25pt;z-index:251720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E74D0D" wp14:editId="4183A292">
                <wp:simplePos x="0" y="0"/>
                <wp:positionH relativeFrom="rightMargin">
                  <wp:posOffset>-3390900</wp:posOffset>
                </wp:positionH>
                <wp:positionV relativeFrom="paragraph">
                  <wp:posOffset>1351915</wp:posOffset>
                </wp:positionV>
                <wp:extent cx="2019300" cy="514350"/>
                <wp:effectExtent l="0" t="0" r="19050" b="1905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1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AD07E" id="Rectangle 115" o:spid="_x0000_s1026" style="position:absolute;margin-left:-267pt;margin-top:106.45pt;width:159pt;height:40.5pt;z-index:2517186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D626E72" wp14:editId="2BC8E5EA">
            <wp:extent cx="3933825" cy="2867025"/>
            <wp:effectExtent l="0" t="0" r="9525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17F" w:rsidRDefault="00E1617F" w:rsidP="00E1617F">
      <w:pPr>
        <w:pStyle w:val="ListParagraph"/>
        <w:numPr>
          <w:ilvl w:val="0"/>
          <w:numId w:val="17"/>
        </w:numPr>
        <w:rPr>
          <w:b/>
        </w:rPr>
      </w:pPr>
      <w:r>
        <w:t xml:space="preserve">Khi nhập ảnh xong trỏ con chuột vào ảnh và bấm </w:t>
      </w:r>
      <w:r w:rsidRPr="007B47EC">
        <w:rPr>
          <w:b/>
          <w:u w:val="single"/>
        </w:rPr>
        <w:t>nút chữ C</w:t>
      </w:r>
      <w:r>
        <w:rPr>
          <w:b/>
        </w:rPr>
        <w:t xml:space="preserve"> </w:t>
      </w:r>
      <w:r>
        <w:t>ở ngay góc dưới bên trái của ảnh</w:t>
      </w:r>
    </w:p>
    <w:p w:rsidR="00E1617F" w:rsidRDefault="00E1617F" w:rsidP="00E1617F">
      <w:pPr>
        <w:pStyle w:val="ListParagraph"/>
        <w:jc w:val="center"/>
        <w:rPr>
          <w:noProof/>
        </w:rPr>
      </w:pPr>
    </w:p>
    <w:p w:rsidR="00E1617F" w:rsidRDefault="00E1617F" w:rsidP="00E1617F">
      <w:pPr>
        <w:pStyle w:val="ListParagraph"/>
        <w:jc w:val="center"/>
        <w:rPr>
          <w:b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D01BD3" wp14:editId="42C84864">
                <wp:simplePos x="0" y="0"/>
                <wp:positionH relativeFrom="rightMargin">
                  <wp:posOffset>-3898900</wp:posOffset>
                </wp:positionH>
                <wp:positionV relativeFrom="paragraph">
                  <wp:posOffset>2562699</wp:posOffset>
                </wp:positionV>
                <wp:extent cx="129653" cy="122830"/>
                <wp:effectExtent l="0" t="0" r="22860" b="10795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3" cy="122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921A3" id="Rectangle 120" o:spid="_x0000_s1026" style="position:absolute;margin-left:-307pt;margin-top:201.8pt;width:10.2pt;height:9.65pt;z-index:2517227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" filled="f" strokecolor="#ea157a [3205]" strokeweight="1.5pt">
                <w10:wrap anchorx="margin"/>
              </v:rect>
            </w:pict>
          </mc:Fallback>
        </mc:AlternateContent>
      </w:r>
      <w:r w:rsidRPr="00E1617F">
        <w:rPr>
          <w:noProof/>
        </w:rPr>
        <w:drawing>
          <wp:inline distT="0" distB="0" distL="0" distR="0" wp14:anchorId="1436A3A2" wp14:editId="75D70978">
            <wp:extent cx="3505200" cy="273132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37153" t="22222" r="22743" b="22222"/>
                    <a:stretch/>
                  </pic:blipFill>
                  <pic:spPr bwMode="auto">
                    <a:xfrm>
                      <a:off x="0" y="0"/>
                      <a:ext cx="3505200" cy="273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617F" w:rsidRPr="00E1617F" w:rsidRDefault="00E1617F" w:rsidP="00E1617F">
      <w:pPr>
        <w:pStyle w:val="ListParagraph"/>
        <w:numPr>
          <w:ilvl w:val="0"/>
          <w:numId w:val="17"/>
        </w:num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3D84D9" wp14:editId="2A1E6062">
                <wp:simplePos x="0" y="0"/>
                <wp:positionH relativeFrom="margin">
                  <wp:posOffset>5107305</wp:posOffset>
                </wp:positionH>
                <wp:positionV relativeFrom="paragraph">
                  <wp:posOffset>184785</wp:posOffset>
                </wp:positionV>
                <wp:extent cx="224790" cy="197485"/>
                <wp:effectExtent l="0" t="0" r="22860" b="1206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97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74DB1" id="Rectangle 122" o:spid="_x0000_s1026" style="position:absolute;margin-left:402.15pt;margin-top:14.55pt;width:17.7pt;height:15.5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" filled="f" strokecolor="#ea157a [3205]" strokeweight="2pt">
                <w10:wrap anchorx="margin"/>
              </v:rect>
            </w:pict>
          </mc:Fallback>
        </mc:AlternateContent>
      </w:r>
      <w:r>
        <w:t xml:space="preserve">Cuối cùng, bấm </w:t>
      </w:r>
      <w:r w:rsidRPr="007B47EC">
        <w:rPr>
          <w:b/>
          <w:u w:val="single"/>
        </w:rPr>
        <w:t>Lưu</w:t>
      </w:r>
      <w:r>
        <w:t xml:space="preserve"> để hoàn tất tạo mới bài viết</w:t>
      </w:r>
    </w:p>
    <w:p w:rsidR="00E1617F" w:rsidRDefault="00E1617F" w:rsidP="00E1617F">
      <w:pPr>
        <w:pStyle w:val="ListParagraph"/>
        <w:jc w:val="center"/>
        <w:rPr>
          <w:b/>
        </w:rPr>
      </w:pPr>
      <w:r>
        <w:rPr>
          <w:noProof/>
        </w:rPr>
        <w:drawing>
          <wp:inline distT="0" distB="0" distL="0" distR="0" wp14:anchorId="6137F4A5" wp14:editId="71F248F3">
            <wp:extent cx="4681496" cy="2688609"/>
            <wp:effectExtent l="0" t="0" r="508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9643" cy="269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17F" w:rsidRPr="00E1617F" w:rsidRDefault="00E1617F" w:rsidP="00E1617F">
      <w:pPr>
        <w:pStyle w:val="ListParagraph"/>
        <w:jc w:val="center"/>
        <w:rPr>
          <w:b/>
          <w:vertAlign w:val="subscript"/>
        </w:rPr>
      </w:pPr>
    </w:p>
    <w:p w:rsidR="00224C2B" w:rsidRPr="00514122" w:rsidRDefault="00224C2B" w:rsidP="00224C2B">
      <w:pPr>
        <w:pStyle w:val="Heading1"/>
      </w:pPr>
      <w:r>
        <w:t>2</w:t>
      </w:r>
      <w:r>
        <w:t xml:space="preserve">. </w:t>
      </w:r>
      <w:r>
        <w:t>Chỉnh Sửa</w:t>
      </w:r>
      <w:r>
        <w:t xml:space="preserve"> Thông Tin Dự Án</w:t>
      </w:r>
    </w:p>
    <w:p w:rsidR="00224C2B" w:rsidRDefault="00224C2B" w:rsidP="00224C2B">
      <w:pPr>
        <w:pStyle w:val="ListParagraph"/>
        <w:numPr>
          <w:ilvl w:val="0"/>
          <w:numId w:val="17"/>
        </w:numPr>
      </w:pPr>
      <w:r>
        <w:t xml:space="preserve">Ở mục </w:t>
      </w:r>
      <w:r>
        <w:rPr>
          <w:b/>
          <w:u w:val="single"/>
        </w:rPr>
        <w:t>Quản Lý Thông Tin Dự Án</w:t>
      </w:r>
      <w:r>
        <w:t xml:space="preserve">, bấm vào nút </w:t>
      </w:r>
      <w:r w:rsidRPr="000E2FCB">
        <w:rPr>
          <w:b/>
          <w:u w:val="single"/>
        </w:rPr>
        <w:t>Sửa</w:t>
      </w:r>
      <w:r>
        <w:t xml:space="preserve"> ở </w:t>
      </w:r>
      <w:r>
        <w:t>thông tin dự án</w:t>
      </w:r>
      <w:r>
        <w:t xml:space="preserve"> muốn cập nhật thông tin</w:t>
      </w:r>
    </w:p>
    <w:p w:rsidR="00224C2B" w:rsidRDefault="00224C2B" w:rsidP="00224C2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36DA49" wp14:editId="79611C33">
                <wp:simplePos x="0" y="0"/>
                <wp:positionH relativeFrom="margin">
                  <wp:posOffset>3251579</wp:posOffset>
                </wp:positionH>
                <wp:positionV relativeFrom="paragraph">
                  <wp:posOffset>908712</wp:posOffset>
                </wp:positionV>
                <wp:extent cx="580030" cy="402609"/>
                <wp:effectExtent l="0" t="0" r="10795" b="1651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30" cy="4026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24723" id="Rectangle 123" o:spid="_x0000_s1026" style="position:absolute;margin-left:256.05pt;margin-top:71.55pt;width:45.65pt;height:31.7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 w:rsidRPr="00212F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D9ECAA" wp14:editId="6B2CE543">
            <wp:extent cx="5048250" cy="2143125"/>
            <wp:effectExtent l="0" t="0" r="0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2B" w:rsidRDefault="00224C2B" w:rsidP="00224C2B">
      <w:pPr>
        <w:pStyle w:val="ListParagraph"/>
        <w:numPr>
          <w:ilvl w:val="0"/>
          <w:numId w:val="17"/>
        </w:numPr>
      </w:pPr>
      <w:r>
        <w:t>Cửa sổ mới xuất hiện, sửa thông tin và b</w:t>
      </w:r>
      <w:r>
        <w:t>ấ</w:t>
      </w:r>
      <w:r>
        <w:t xml:space="preserve">m </w:t>
      </w:r>
      <w:r w:rsidRPr="00CB54AF">
        <w:rPr>
          <w:b/>
          <w:u w:val="single"/>
        </w:rPr>
        <w:t>Lưu</w:t>
      </w:r>
      <w:r>
        <w:rPr>
          <w:b/>
        </w:rPr>
        <w:t xml:space="preserve"> </w:t>
      </w:r>
      <w:r>
        <w:t xml:space="preserve">để hoàn tất chỉnh sửa </w:t>
      </w:r>
      <w:r w:rsidR="00BB7518">
        <w:t>thông tin dự án</w:t>
      </w:r>
    </w:p>
    <w:p w:rsidR="00BB7518" w:rsidRDefault="00BB7518" w:rsidP="00BB7518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D12899F" wp14:editId="1B36463F">
                <wp:simplePos x="0" y="0"/>
                <wp:positionH relativeFrom="margin">
                  <wp:align>left</wp:align>
                </wp:positionH>
                <wp:positionV relativeFrom="paragraph">
                  <wp:posOffset>267495</wp:posOffset>
                </wp:positionV>
                <wp:extent cx="5418161" cy="2674791"/>
                <wp:effectExtent l="0" t="0" r="11430" b="1143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161" cy="26747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82EC4" id="Rectangle 125" o:spid="_x0000_s1026" style="position:absolute;margin-left:0;margin-top:21.05pt;width:426.65pt;height:210.6pt;z-index:251729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0DC8BD" wp14:editId="4BDAB16F">
                <wp:simplePos x="0" y="0"/>
                <wp:positionH relativeFrom="margin">
                  <wp:posOffset>5285096</wp:posOffset>
                </wp:positionH>
                <wp:positionV relativeFrom="paragraph">
                  <wp:posOffset>28660</wp:posOffset>
                </wp:positionV>
                <wp:extent cx="191068" cy="177421"/>
                <wp:effectExtent l="0" t="0" r="19050" b="1333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68" cy="1774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7518" w:rsidRDefault="00BB7518" w:rsidP="00BB75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DC8BD" id="Rectangle 139" o:spid="_x0000_s1026" style="position:absolute;margin-left:416.15pt;margin-top:2.25pt;width:15.05pt;height:13.9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" filled="f" strokecolor="#ea157a [3205]" strokeweight="2pt">
                <v:textbox>
                  <w:txbxContent>
                    <w:p w:rsidR="00BB7518" w:rsidRDefault="00BB7518" w:rsidP="00BB751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A2C11DF" wp14:editId="17309D07">
            <wp:extent cx="5486400" cy="2872105"/>
            <wp:effectExtent l="0" t="0" r="0" b="444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E9" w:rsidRPr="00514122" w:rsidRDefault="00A20FE9" w:rsidP="0064159B">
      <w:pPr>
        <w:pStyle w:val="Heading1"/>
      </w:pPr>
      <w:r>
        <w:t xml:space="preserve">3. </w:t>
      </w:r>
      <w:r>
        <w:t xml:space="preserve">Xóa </w:t>
      </w:r>
      <w:r w:rsidR="00077463">
        <w:t>Thông Tin Dự Án</w:t>
      </w:r>
    </w:p>
    <w:p w:rsidR="00A20FE9" w:rsidRDefault="00A20FE9" w:rsidP="00A20FE9">
      <w:pPr>
        <w:pStyle w:val="ListParagraph"/>
        <w:numPr>
          <w:ilvl w:val="0"/>
          <w:numId w:val="17"/>
        </w:numPr>
      </w:pPr>
      <w:r>
        <w:t xml:space="preserve">Ở mục </w:t>
      </w:r>
      <w:r w:rsidR="00077463">
        <w:rPr>
          <w:b/>
          <w:u w:val="single"/>
        </w:rPr>
        <w:t>Quản Lý Thông Tin Dự Án</w:t>
      </w:r>
      <w:r>
        <w:t xml:space="preserve">, bấm vào nút </w:t>
      </w:r>
      <w:r w:rsidRPr="00E81A50">
        <w:rPr>
          <w:b/>
          <w:u w:val="single"/>
        </w:rPr>
        <w:t>Xóa</w:t>
      </w:r>
      <w:r>
        <w:t xml:space="preserve"> ở </w:t>
      </w:r>
      <w:r w:rsidR="00077463">
        <w:t>thông tin dự án</w:t>
      </w:r>
      <w:r>
        <w:t xml:space="preserve"> muốn xóa. </w:t>
      </w:r>
    </w:p>
    <w:p w:rsidR="00A20FE9" w:rsidRDefault="00A20FE9" w:rsidP="00A20FE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8233D75" wp14:editId="2AF9A3FF">
                <wp:simplePos x="0" y="0"/>
                <wp:positionH relativeFrom="margin">
                  <wp:posOffset>5085715</wp:posOffset>
                </wp:positionH>
                <wp:positionV relativeFrom="paragraph">
                  <wp:posOffset>180814</wp:posOffset>
                </wp:positionV>
                <wp:extent cx="197893" cy="144467"/>
                <wp:effectExtent l="0" t="0" r="12065" b="2730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93" cy="1444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5D3ED" id="Rectangle 140" o:spid="_x0000_s1026" style="position:absolute;margin-left:400.45pt;margin-top:14.25pt;width:15.6pt;height:11.4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" filled="f" strokecolor="#ea157a [3205]" strokeweight="2pt">
                <w10:wrap anchorx="margin"/>
              </v:rect>
            </w:pict>
          </mc:Fallback>
        </mc:AlternateContent>
      </w:r>
      <w:r w:rsidR="00077463" w:rsidRPr="00077463">
        <w:rPr>
          <w:noProof/>
        </w:rPr>
        <w:t xml:space="preserve"> </w:t>
      </w:r>
      <w:r w:rsidR="00077463">
        <w:rPr>
          <w:noProof/>
        </w:rPr>
        <w:drawing>
          <wp:inline distT="0" distB="0" distL="0" distR="0" wp14:anchorId="27CF9B5F" wp14:editId="7CE8C582">
            <wp:extent cx="5119962" cy="1774209"/>
            <wp:effectExtent l="0" t="0" r="508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3410" cy="17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E9" w:rsidRDefault="00A20FE9" w:rsidP="00A20FE9">
      <w:pPr>
        <w:pStyle w:val="ListParagraph"/>
        <w:numPr>
          <w:ilvl w:val="0"/>
          <w:numId w:val="17"/>
        </w:numPr>
      </w:pPr>
      <w:r>
        <w:t xml:space="preserve">Thông báo hiện lên bấm </w:t>
      </w:r>
      <w:r w:rsidRPr="00E510E9">
        <w:rPr>
          <w:b/>
          <w:u w:val="single"/>
        </w:rPr>
        <w:t>Xóa</w:t>
      </w:r>
      <w:r>
        <w:rPr>
          <w:b/>
        </w:rPr>
        <w:t xml:space="preserve"> </w:t>
      </w:r>
      <w:r>
        <w:t xml:space="preserve">để hoàn tất xóa </w:t>
      </w:r>
      <w:r w:rsidR="00077463">
        <w:t>thông tin dự án</w:t>
      </w:r>
    </w:p>
    <w:p w:rsidR="00A20FE9" w:rsidRDefault="00A20FE9" w:rsidP="00A20FE9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84C707" wp14:editId="78D441F0">
                <wp:simplePos x="0" y="0"/>
                <wp:positionH relativeFrom="rightMargin">
                  <wp:posOffset>-1907275</wp:posOffset>
                </wp:positionH>
                <wp:positionV relativeFrom="paragraph">
                  <wp:posOffset>1039560</wp:posOffset>
                </wp:positionV>
                <wp:extent cx="334371" cy="225113"/>
                <wp:effectExtent l="0" t="0" r="27940" b="2286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71" cy="225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1CBEF" id="Rectangle 141" o:spid="_x0000_s1026" style="position:absolute;margin-left:-150.2pt;margin-top:81.85pt;width:26.35pt;height:17.75pt;z-index:251739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 w:rsidR="0064159B" w:rsidRPr="0064159B">
        <w:rPr>
          <w:noProof/>
        </w:rPr>
        <w:t xml:space="preserve"> </w:t>
      </w:r>
      <w:r w:rsidR="0064159B">
        <w:rPr>
          <w:noProof/>
        </w:rPr>
        <w:drawing>
          <wp:inline distT="0" distB="0" distL="0" distR="0" wp14:anchorId="5DE2AE1C" wp14:editId="60F22F74">
            <wp:extent cx="3364173" cy="1531399"/>
            <wp:effectExtent l="0" t="0" r="8255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9353" cy="15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  <w:rPr>
          <w:noProof/>
        </w:rPr>
      </w:pPr>
    </w:p>
    <w:p w:rsidR="00F31657" w:rsidRDefault="00F31657" w:rsidP="00A20FE9">
      <w:pPr>
        <w:jc w:val="center"/>
      </w:pPr>
    </w:p>
    <w:p w:rsidR="00B36E9E" w:rsidRDefault="00B36E9E" w:rsidP="00B36E9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IV</w:t>
      </w:r>
      <w:r>
        <w:rPr>
          <w:b/>
          <w:sz w:val="36"/>
          <w:szCs w:val="36"/>
        </w:rPr>
        <w:t xml:space="preserve">) </w:t>
      </w:r>
      <w:r>
        <w:rPr>
          <w:b/>
          <w:sz w:val="36"/>
          <w:szCs w:val="36"/>
        </w:rPr>
        <w:t>TIN TỨC</w:t>
      </w:r>
    </w:p>
    <w:p w:rsidR="00407E2C" w:rsidRDefault="00407E2C" w:rsidP="00B36E9E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F2618DF" wp14:editId="27D6269B">
            <wp:extent cx="5486400" cy="280670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Pr="00514122" w:rsidRDefault="00B36E9E" w:rsidP="00B36E9E">
      <w:pPr>
        <w:pStyle w:val="Heading1"/>
      </w:pPr>
      <w:r>
        <w:t xml:space="preserve">1. Thêm Mới </w:t>
      </w:r>
      <w:r>
        <w:t>Tin Tức</w:t>
      </w:r>
    </w:p>
    <w:p w:rsidR="00B36E9E" w:rsidRDefault="00B36E9E" w:rsidP="00B36E9E">
      <w:pPr>
        <w:pStyle w:val="ListParagraph"/>
        <w:numPr>
          <w:ilvl w:val="0"/>
          <w:numId w:val="17"/>
        </w:numPr>
      </w:pPr>
      <w:r>
        <w:t>Đăng nhập vào trang Admin với tài khoản được cung cấp</w:t>
      </w:r>
    </w:p>
    <w:p w:rsidR="00B36E9E" w:rsidRPr="005D0FEA" w:rsidRDefault="00B36E9E" w:rsidP="00B36E9E">
      <w:pPr>
        <w:pStyle w:val="ListParagraph"/>
        <w:numPr>
          <w:ilvl w:val="0"/>
          <w:numId w:val="17"/>
        </w:numPr>
      </w:pPr>
      <w:r>
        <w:t xml:space="preserve">Chọn mục </w:t>
      </w:r>
      <w:r w:rsidRPr="00E81FD7">
        <w:rPr>
          <w:b/>
          <w:u w:val="single"/>
        </w:rPr>
        <w:t xml:space="preserve">Quản Lý </w:t>
      </w:r>
      <w:r w:rsidR="00597A8B">
        <w:rPr>
          <w:b/>
          <w:u w:val="single"/>
        </w:rPr>
        <w:t>Tin Tức</w:t>
      </w:r>
    </w:p>
    <w:p w:rsidR="00B36E9E" w:rsidRDefault="00B36E9E" w:rsidP="00B36E9E">
      <w:pPr>
        <w:pStyle w:val="ListParagraph"/>
        <w:numPr>
          <w:ilvl w:val="0"/>
          <w:numId w:val="17"/>
        </w:numPr>
      </w:pPr>
      <w:r>
        <w:t xml:space="preserve">Bấm nút </w:t>
      </w:r>
      <w:r w:rsidRPr="00E81FD7">
        <w:rPr>
          <w:b/>
          <w:u w:val="single"/>
        </w:rPr>
        <w:t xml:space="preserve">Thêm </w:t>
      </w:r>
      <w:r w:rsidR="00597A8B">
        <w:rPr>
          <w:b/>
          <w:u w:val="single"/>
        </w:rPr>
        <w:t>Tin Tức</w:t>
      </w:r>
    </w:p>
    <w:p w:rsidR="00B36E9E" w:rsidRDefault="00E1307B" w:rsidP="00B36E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918427" wp14:editId="3D87A841">
                <wp:simplePos x="0" y="0"/>
                <wp:positionH relativeFrom="margin">
                  <wp:posOffset>900485</wp:posOffset>
                </wp:positionH>
                <wp:positionV relativeFrom="paragraph">
                  <wp:posOffset>1866513</wp:posOffset>
                </wp:positionV>
                <wp:extent cx="1415332" cy="262394"/>
                <wp:effectExtent l="0" t="0" r="13970" b="2349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2623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37FE8" id="Rectangle 146" o:spid="_x0000_s1026" style="position:absolute;margin-left:70.9pt;margin-top:146.95pt;width:111.45pt;height:20.6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84EA885" wp14:editId="1CA3C72B">
                <wp:simplePos x="0" y="0"/>
                <wp:positionH relativeFrom="margin">
                  <wp:posOffset>2419184</wp:posOffset>
                </wp:positionH>
                <wp:positionV relativeFrom="paragraph">
                  <wp:posOffset>801039</wp:posOffset>
                </wp:positionV>
                <wp:extent cx="1049573" cy="294198"/>
                <wp:effectExtent l="0" t="0" r="17780" b="1079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3" cy="2941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14FDB" id="Rectangle 147" o:spid="_x0000_s1026" style="position:absolute;margin-left:190.5pt;margin-top:63.05pt;width:82.65pt;height:23.1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1C3EA51" wp14:editId="163F1A84">
            <wp:extent cx="3702593" cy="2941983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4166" cy="29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E9E" w:rsidRPr="00212FF9">
        <w:rPr>
          <w:noProof/>
        </w:rPr>
        <w:t xml:space="preserve"> </w:t>
      </w:r>
    </w:p>
    <w:p w:rsidR="00B36E9E" w:rsidRDefault="00B36E9E" w:rsidP="00B36E9E">
      <w:pPr>
        <w:pStyle w:val="ListParagraph"/>
        <w:numPr>
          <w:ilvl w:val="0"/>
          <w:numId w:val="17"/>
        </w:numPr>
        <w:rPr>
          <w:b/>
          <w:u w:val="single"/>
        </w:rPr>
      </w:pPr>
      <w:r>
        <w:lastRenderedPageBreak/>
        <w:t xml:space="preserve">Cửa sổ mới xuất hiện, nhập </w:t>
      </w:r>
      <w:r w:rsidRPr="005606FC">
        <w:rPr>
          <w:b/>
          <w:u w:val="single"/>
        </w:rPr>
        <w:t>Mã Thông Tin Dự Án</w:t>
      </w:r>
      <w:r w:rsidRPr="00AC667C">
        <w:rPr>
          <w:b/>
        </w:rPr>
        <w:t>,</w:t>
      </w:r>
      <w:r w:rsidRPr="00511300">
        <w:rPr>
          <w:b/>
        </w:rPr>
        <w:t xml:space="preserve"> </w:t>
      </w:r>
      <w:r w:rsidRPr="005606FC">
        <w:rPr>
          <w:b/>
          <w:u w:val="single"/>
        </w:rPr>
        <w:t>Tên Thông Tin Dự Án</w:t>
      </w:r>
      <w:r w:rsidRPr="00AC667C">
        <w:rPr>
          <w:b/>
        </w:rPr>
        <w:t>,</w:t>
      </w:r>
      <w:r w:rsidRPr="00511300">
        <w:rPr>
          <w:b/>
        </w:rPr>
        <w:t xml:space="preserve"> </w:t>
      </w:r>
      <w:r w:rsidRPr="005606FC">
        <w:rPr>
          <w:b/>
          <w:u w:val="single"/>
        </w:rPr>
        <w:t>Hình Ảnh Bài Viết</w:t>
      </w:r>
      <w:r w:rsidRPr="00AC667C">
        <w:rPr>
          <w:b/>
        </w:rPr>
        <w:t>,</w:t>
      </w:r>
      <w:r w:rsidRPr="00511300">
        <w:t xml:space="preserve"> </w:t>
      </w:r>
      <w:r w:rsidRPr="005606FC">
        <w:rPr>
          <w:b/>
          <w:u w:val="single"/>
        </w:rPr>
        <w:t>Nội Dung Thông Tin Dự Án</w:t>
      </w:r>
    </w:p>
    <w:p w:rsidR="00E1307B" w:rsidRPr="00E1307B" w:rsidRDefault="00E1307B" w:rsidP="00E1307B">
      <w:pPr>
        <w:ind w:left="360"/>
        <w:jc w:val="center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31F40D" wp14:editId="286C6314">
                <wp:simplePos x="0" y="0"/>
                <wp:positionH relativeFrom="margin">
                  <wp:posOffset>244806</wp:posOffset>
                </wp:positionH>
                <wp:positionV relativeFrom="paragraph">
                  <wp:posOffset>311150</wp:posOffset>
                </wp:positionV>
                <wp:extent cx="5419725" cy="1476375"/>
                <wp:effectExtent l="0" t="0" r="28575" b="28575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72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98A7D" id="Rectangle 148" o:spid="_x0000_s1026" style="position:absolute;margin-left:19.3pt;margin-top:24.5pt;width:426.75pt;height:116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EC24CEF" wp14:editId="22B50A1A">
            <wp:extent cx="5486400" cy="194945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Default="00B36E9E" w:rsidP="00B36E9E">
      <w:pPr>
        <w:rPr>
          <w:b/>
        </w:rPr>
      </w:pPr>
    </w:p>
    <w:p w:rsidR="00B36E9E" w:rsidRPr="00B66F67" w:rsidRDefault="00B36E9E" w:rsidP="00B36E9E">
      <w:pPr>
        <w:pStyle w:val="ListParagraph"/>
        <w:numPr>
          <w:ilvl w:val="0"/>
          <w:numId w:val="17"/>
        </w:numPr>
        <w:rPr>
          <w:b/>
        </w:rPr>
      </w:pPr>
      <w:r>
        <w:t xml:space="preserve">Tại ô </w:t>
      </w:r>
      <w:r w:rsidRPr="00F90624">
        <w:rPr>
          <w:b/>
          <w:u w:val="single"/>
        </w:rPr>
        <w:t xml:space="preserve">Nội Dung </w:t>
      </w:r>
      <w:r w:rsidR="00E1307B">
        <w:rPr>
          <w:b/>
          <w:u w:val="single"/>
        </w:rPr>
        <w:t>Tin Tức</w:t>
      </w:r>
      <w:r>
        <w:t xml:space="preserve"> chọn nút </w:t>
      </w:r>
      <w:r w:rsidRPr="00F90624">
        <w:rPr>
          <w:b/>
          <w:u w:val="single"/>
        </w:rPr>
        <w:t>Image</w:t>
      </w:r>
      <w:r>
        <w:t xml:space="preserve"> để tải hình ảnh vào bài viết</w:t>
      </w:r>
    </w:p>
    <w:p w:rsidR="00B36E9E" w:rsidRDefault="00B36E9E" w:rsidP="00B36E9E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D4389EB" wp14:editId="730EB5D7">
                <wp:simplePos x="0" y="0"/>
                <wp:positionH relativeFrom="rightMargin">
                  <wp:posOffset>-2933700</wp:posOffset>
                </wp:positionH>
                <wp:positionV relativeFrom="paragraph">
                  <wp:posOffset>64770</wp:posOffset>
                </wp:positionV>
                <wp:extent cx="342900" cy="314325"/>
                <wp:effectExtent l="0" t="0" r="19050" b="28575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2ADCF" id="Rectangle 149" o:spid="_x0000_s1026" style="position:absolute;margin-left:-231pt;margin-top:5.1pt;width:27pt;height:24.75pt;z-index:2517422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62DF29" wp14:editId="6A17EAA7">
            <wp:extent cx="2809875" cy="1200150"/>
            <wp:effectExtent l="0" t="0" r="9525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Pr="00B66F67" w:rsidRDefault="00B36E9E" w:rsidP="00B36E9E">
      <w:pPr>
        <w:pStyle w:val="ListParagraph"/>
        <w:numPr>
          <w:ilvl w:val="0"/>
          <w:numId w:val="17"/>
        </w:numPr>
        <w:rPr>
          <w:b/>
        </w:rPr>
      </w:pPr>
      <w:r>
        <w:t>Hiển thị ô điền link ảnh và set kích thước ảnh nếu muốn</w:t>
      </w:r>
    </w:p>
    <w:p w:rsidR="00B36E9E" w:rsidRDefault="00B36E9E" w:rsidP="00B36E9E">
      <w:pPr>
        <w:pStyle w:val="ListParagraph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29202CD" wp14:editId="26824F29">
                <wp:simplePos x="0" y="0"/>
                <wp:positionH relativeFrom="rightMargin">
                  <wp:posOffset>-3171825</wp:posOffset>
                </wp:positionH>
                <wp:positionV relativeFrom="paragraph">
                  <wp:posOffset>2285364</wp:posOffset>
                </wp:positionV>
                <wp:extent cx="781050" cy="409575"/>
                <wp:effectExtent l="0" t="0" r="19050" b="28575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FCD2F" id="Rectangle 150" o:spid="_x0000_s1026" style="position:absolute;margin-left:-249.75pt;margin-top:179.95pt;width:61.5pt;height:32.25pt;z-index:251746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023A5D1" wp14:editId="229D3F89">
                <wp:simplePos x="0" y="0"/>
                <wp:positionH relativeFrom="rightMargin">
                  <wp:posOffset>-3390900</wp:posOffset>
                </wp:positionH>
                <wp:positionV relativeFrom="paragraph">
                  <wp:posOffset>1351915</wp:posOffset>
                </wp:positionV>
                <wp:extent cx="2019300" cy="514350"/>
                <wp:effectExtent l="0" t="0" r="19050" b="1905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1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C1F10" id="Rectangle 151" o:spid="_x0000_s1026" style="position:absolute;margin-left:-267pt;margin-top:106.45pt;width:159pt;height:40.5pt;z-index:2517452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9B20F2" wp14:editId="2B4BA3E8">
            <wp:extent cx="3933825" cy="2867025"/>
            <wp:effectExtent l="0" t="0" r="9525" b="952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Default="00B36E9E" w:rsidP="00B36E9E">
      <w:pPr>
        <w:pStyle w:val="ListParagraph"/>
        <w:numPr>
          <w:ilvl w:val="0"/>
          <w:numId w:val="17"/>
        </w:numPr>
        <w:rPr>
          <w:b/>
        </w:rPr>
      </w:pPr>
      <w:r>
        <w:t xml:space="preserve">Khi nhập ảnh xong trỏ con chuột vào ảnh và bấm </w:t>
      </w:r>
      <w:r w:rsidRPr="007B47EC">
        <w:rPr>
          <w:b/>
          <w:u w:val="single"/>
        </w:rPr>
        <w:t>nút chữ C</w:t>
      </w:r>
      <w:r>
        <w:rPr>
          <w:b/>
        </w:rPr>
        <w:t xml:space="preserve"> </w:t>
      </w:r>
      <w:r>
        <w:t>ở ngay góc dưới bên trái của ảnh</w:t>
      </w:r>
    </w:p>
    <w:p w:rsidR="00B36E9E" w:rsidRDefault="00B36E9E" w:rsidP="00B36E9E">
      <w:pPr>
        <w:pStyle w:val="ListParagraph"/>
        <w:jc w:val="center"/>
        <w:rPr>
          <w:noProof/>
        </w:rPr>
      </w:pPr>
    </w:p>
    <w:p w:rsidR="00B36E9E" w:rsidRDefault="00B36E9E" w:rsidP="00B36E9E">
      <w:pPr>
        <w:pStyle w:val="ListParagraph"/>
        <w:jc w:val="center"/>
        <w:rPr>
          <w:b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DBB368" wp14:editId="7A7E5221">
                <wp:simplePos x="0" y="0"/>
                <wp:positionH relativeFrom="rightMargin">
                  <wp:posOffset>-3898900</wp:posOffset>
                </wp:positionH>
                <wp:positionV relativeFrom="paragraph">
                  <wp:posOffset>2562699</wp:posOffset>
                </wp:positionV>
                <wp:extent cx="129653" cy="122830"/>
                <wp:effectExtent l="0" t="0" r="22860" b="1079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3" cy="122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5C826" id="Rectangle 152" o:spid="_x0000_s1026" style="position:absolute;margin-left:-307pt;margin-top:201.8pt;width:10.2pt;height:9.65pt;z-index:251747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" filled="f" strokecolor="#ea157a [3205]" strokeweight="1.5pt">
                <w10:wrap anchorx="margin"/>
              </v:rect>
            </w:pict>
          </mc:Fallback>
        </mc:AlternateContent>
      </w:r>
      <w:r w:rsidRPr="00E1617F">
        <w:rPr>
          <w:noProof/>
        </w:rPr>
        <w:drawing>
          <wp:inline distT="0" distB="0" distL="0" distR="0" wp14:anchorId="5B21A26A" wp14:editId="3460A209">
            <wp:extent cx="3505200" cy="2731325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37153" t="22222" r="22743" b="22222"/>
                    <a:stretch/>
                  </pic:blipFill>
                  <pic:spPr bwMode="auto">
                    <a:xfrm>
                      <a:off x="0" y="0"/>
                      <a:ext cx="3505200" cy="273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E9E" w:rsidRPr="00E1617F" w:rsidRDefault="00B36E9E" w:rsidP="00B36E9E">
      <w:pPr>
        <w:pStyle w:val="ListParagraph"/>
        <w:numPr>
          <w:ilvl w:val="0"/>
          <w:numId w:val="17"/>
        </w:numPr>
        <w:rPr>
          <w:b/>
        </w:rPr>
      </w:pPr>
      <w:r>
        <w:t xml:space="preserve">Cuối cùng, bấm </w:t>
      </w:r>
      <w:r w:rsidRPr="007B47EC">
        <w:rPr>
          <w:b/>
          <w:u w:val="single"/>
        </w:rPr>
        <w:t>Lưu</w:t>
      </w:r>
      <w:r>
        <w:t xml:space="preserve"> để hoàn tất tạo mới bài viết</w:t>
      </w:r>
    </w:p>
    <w:p w:rsidR="00B36E9E" w:rsidRDefault="00E1307B" w:rsidP="00E1307B">
      <w:pPr>
        <w:pStyle w:val="ListParagrap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3511D3" wp14:editId="60F9D4B2">
                <wp:simplePos x="0" y="0"/>
                <wp:positionH relativeFrom="margin">
                  <wp:posOffset>5438637</wp:posOffset>
                </wp:positionH>
                <wp:positionV relativeFrom="paragraph">
                  <wp:posOffset>20679</wp:posOffset>
                </wp:positionV>
                <wp:extent cx="224790" cy="197485"/>
                <wp:effectExtent l="0" t="0" r="22860" b="12065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97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8DF10" id="Rectangle 153" o:spid="_x0000_s1026" style="position:absolute;margin-left:428.25pt;margin-top:1.65pt;width:17.7pt;height:15.5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5C0897" wp14:editId="129D8BF1">
            <wp:extent cx="5208105" cy="2734255"/>
            <wp:effectExtent l="0" t="0" r="0" b="952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0759" cy="27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Pr="00E1617F" w:rsidRDefault="00B36E9E" w:rsidP="00B36E9E">
      <w:pPr>
        <w:pStyle w:val="ListParagraph"/>
        <w:jc w:val="center"/>
        <w:rPr>
          <w:b/>
          <w:vertAlign w:val="subscript"/>
        </w:rPr>
      </w:pPr>
    </w:p>
    <w:p w:rsidR="00B36E9E" w:rsidRPr="00514122" w:rsidRDefault="00B36E9E" w:rsidP="00B36E9E">
      <w:pPr>
        <w:pStyle w:val="Heading1"/>
      </w:pPr>
      <w:r>
        <w:t xml:space="preserve">2. Chỉnh Sửa </w:t>
      </w:r>
      <w:r w:rsidR="00E1307B">
        <w:t>Tin Tức</w:t>
      </w:r>
    </w:p>
    <w:p w:rsidR="00B36E9E" w:rsidRDefault="00B36E9E" w:rsidP="00B36E9E">
      <w:pPr>
        <w:pStyle w:val="ListParagraph"/>
        <w:numPr>
          <w:ilvl w:val="0"/>
          <w:numId w:val="17"/>
        </w:numPr>
      </w:pPr>
      <w:r>
        <w:t xml:space="preserve">Ở mục </w:t>
      </w:r>
      <w:r>
        <w:rPr>
          <w:b/>
          <w:u w:val="single"/>
        </w:rPr>
        <w:t xml:space="preserve">Quản Lý </w:t>
      </w:r>
      <w:r w:rsidR="00E1307B">
        <w:rPr>
          <w:b/>
          <w:u w:val="single"/>
        </w:rPr>
        <w:t>Tin Tức</w:t>
      </w:r>
      <w:r>
        <w:t xml:space="preserve">, bấm vào nút </w:t>
      </w:r>
      <w:r w:rsidRPr="000E2FCB">
        <w:rPr>
          <w:b/>
          <w:u w:val="single"/>
        </w:rPr>
        <w:t>Sửa</w:t>
      </w:r>
      <w:r>
        <w:t xml:space="preserve"> ở </w:t>
      </w:r>
      <w:r w:rsidR="00E1307B">
        <w:t>tin tức</w:t>
      </w:r>
      <w:r>
        <w:t xml:space="preserve"> muốn cập nhật thông tin</w:t>
      </w:r>
    </w:p>
    <w:p w:rsidR="00B36E9E" w:rsidRDefault="00B36E9E" w:rsidP="00B36E9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F45B0B2" wp14:editId="4F986F3C">
                <wp:simplePos x="0" y="0"/>
                <wp:positionH relativeFrom="margin">
                  <wp:posOffset>3251579</wp:posOffset>
                </wp:positionH>
                <wp:positionV relativeFrom="paragraph">
                  <wp:posOffset>908712</wp:posOffset>
                </wp:positionV>
                <wp:extent cx="580030" cy="402609"/>
                <wp:effectExtent l="0" t="0" r="10795" b="1651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30" cy="4026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DDCE1" id="Rectangle 154" o:spid="_x0000_s1026" style="position:absolute;margin-left:256.05pt;margin-top:71.55pt;width:45.65pt;height:31.7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 w:rsidRPr="00212F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F03115" wp14:editId="0A97B5C5">
            <wp:extent cx="5048250" cy="2143125"/>
            <wp:effectExtent l="0" t="0" r="0" b="952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Default="00B36E9E" w:rsidP="00B36E9E">
      <w:pPr>
        <w:pStyle w:val="ListParagraph"/>
        <w:numPr>
          <w:ilvl w:val="0"/>
          <w:numId w:val="17"/>
        </w:numPr>
      </w:pPr>
      <w:r>
        <w:t xml:space="preserve">Cửa sổ mới xuất hiện, sửa thông tin và bấm </w:t>
      </w:r>
      <w:r w:rsidRPr="00CB54AF">
        <w:rPr>
          <w:b/>
          <w:u w:val="single"/>
        </w:rPr>
        <w:t>Lưu</w:t>
      </w:r>
      <w:r>
        <w:rPr>
          <w:b/>
        </w:rPr>
        <w:t xml:space="preserve"> </w:t>
      </w:r>
      <w:r>
        <w:t xml:space="preserve">để hoàn tất chỉnh sửa </w:t>
      </w:r>
      <w:r w:rsidR="009E5464">
        <w:t>tin tức</w:t>
      </w:r>
    </w:p>
    <w:p w:rsidR="00B36E9E" w:rsidRDefault="009E5464" w:rsidP="009E546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24F073" wp14:editId="19295A39">
                <wp:simplePos x="0" y="0"/>
                <wp:positionH relativeFrom="margin">
                  <wp:align>right</wp:align>
                </wp:positionH>
                <wp:positionV relativeFrom="paragraph">
                  <wp:posOffset>267252</wp:posOffset>
                </wp:positionV>
                <wp:extent cx="5462546" cy="3069204"/>
                <wp:effectExtent l="0" t="0" r="24130" b="17145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546" cy="30692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A439A" id="Rectangle 155" o:spid="_x0000_s1026" style="position:absolute;margin-left:378.9pt;margin-top:21.05pt;width:430.1pt;height:241.65pt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770CA7" wp14:editId="0C2D5B9B">
                <wp:simplePos x="0" y="0"/>
                <wp:positionH relativeFrom="margin">
                  <wp:posOffset>5281654</wp:posOffset>
                </wp:positionH>
                <wp:positionV relativeFrom="paragraph">
                  <wp:posOffset>28713</wp:posOffset>
                </wp:positionV>
                <wp:extent cx="238539" cy="182880"/>
                <wp:effectExtent l="0" t="0" r="28575" b="26670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6E9E" w:rsidRDefault="00B36E9E" w:rsidP="00B36E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70CA7" id="Rectangle 156" o:spid="_x0000_s1027" style="position:absolute;left:0;text-align:left;margin-left:415.9pt;margin-top:2.25pt;width:18.8pt;height:14.4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" filled="f" strokecolor="#ea157a [3205]" strokeweight="2pt">
                <v:textbox>
                  <w:txbxContent>
                    <w:p w:rsidR="00B36E9E" w:rsidRDefault="00B36E9E" w:rsidP="00B36E9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6A0603F" wp14:editId="3A3A900E">
            <wp:extent cx="5486400" cy="3283585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E9E" w:rsidRPr="00514122" w:rsidRDefault="00B36E9E" w:rsidP="00B36E9E">
      <w:pPr>
        <w:pStyle w:val="Heading1"/>
      </w:pPr>
      <w:r>
        <w:t xml:space="preserve">3. Xóa </w:t>
      </w:r>
      <w:r w:rsidR="001F0A30">
        <w:t>Tin Tức</w:t>
      </w:r>
    </w:p>
    <w:p w:rsidR="00B36E9E" w:rsidRDefault="00B36E9E" w:rsidP="00B36E9E">
      <w:pPr>
        <w:pStyle w:val="ListParagraph"/>
        <w:numPr>
          <w:ilvl w:val="0"/>
          <w:numId w:val="17"/>
        </w:numPr>
      </w:pPr>
      <w:r>
        <w:t xml:space="preserve">Ở mục </w:t>
      </w:r>
      <w:r>
        <w:rPr>
          <w:b/>
          <w:u w:val="single"/>
        </w:rPr>
        <w:t xml:space="preserve">Quản Lý </w:t>
      </w:r>
      <w:r w:rsidR="001F0A30">
        <w:rPr>
          <w:b/>
          <w:u w:val="single"/>
        </w:rPr>
        <w:t>Tin Tức</w:t>
      </w:r>
      <w:r>
        <w:t xml:space="preserve">, bấm vào nút </w:t>
      </w:r>
      <w:r w:rsidRPr="00E81A50">
        <w:rPr>
          <w:b/>
          <w:u w:val="single"/>
        </w:rPr>
        <w:t>Xóa</w:t>
      </w:r>
      <w:r>
        <w:t xml:space="preserve"> ở </w:t>
      </w:r>
      <w:r w:rsidR="007C44F4">
        <w:t>tin tức</w:t>
      </w:r>
      <w:r>
        <w:t xml:space="preserve"> muốn xóa. </w:t>
      </w:r>
    </w:p>
    <w:p w:rsidR="00B36E9E" w:rsidRDefault="00B36E9E" w:rsidP="00B36E9E">
      <w:pPr>
        <w:jc w:val="center"/>
      </w:pPr>
      <w:r w:rsidRPr="00077463">
        <w:rPr>
          <w:noProof/>
        </w:rPr>
        <w:t xml:space="preserve"> </w:t>
      </w:r>
    </w:p>
    <w:p w:rsidR="008D28DC" w:rsidRDefault="008D28DC" w:rsidP="008D28DC">
      <w:pPr>
        <w:pStyle w:val="ListParagraph"/>
      </w:pPr>
    </w:p>
    <w:p w:rsidR="00B36E9E" w:rsidRDefault="008D28DC" w:rsidP="0012643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BB9529" wp14:editId="07560849">
                <wp:simplePos x="0" y="0"/>
                <wp:positionH relativeFrom="margin">
                  <wp:posOffset>5254321</wp:posOffset>
                </wp:positionH>
                <wp:positionV relativeFrom="paragraph">
                  <wp:posOffset>464820</wp:posOffset>
                </wp:positionV>
                <wp:extent cx="230643" cy="159026"/>
                <wp:effectExtent l="0" t="0" r="17145" b="12700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43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1E012" id="Rectangle 158" o:spid="_x0000_s1026" style="position:absolute;margin-left:413.75pt;margin-top:36.6pt;width:18.15pt;height:12.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23680A" wp14:editId="1E5785D4">
            <wp:extent cx="5486400" cy="196342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434" w:rsidRPr="00126434" w:rsidRDefault="00126434" w:rsidP="00126434">
      <w:pPr>
        <w:jc w:val="center"/>
      </w:pPr>
    </w:p>
    <w:p w:rsidR="00126434" w:rsidRDefault="00126434" w:rsidP="00126434">
      <w:pPr>
        <w:pStyle w:val="ListParagraph"/>
        <w:numPr>
          <w:ilvl w:val="0"/>
          <w:numId w:val="17"/>
        </w:numPr>
      </w:pPr>
      <w:r>
        <w:t xml:space="preserve">Thông báo hiện lên bấm </w:t>
      </w:r>
      <w:r w:rsidRPr="00E510E9">
        <w:rPr>
          <w:b/>
          <w:u w:val="single"/>
        </w:rPr>
        <w:t>Xóa</w:t>
      </w:r>
      <w:r>
        <w:rPr>
          <w:b/>
        </w:rPr>
        <w:t xml:space="preserve"> </w:t>
      </w:r>
      <w:r>
        <w:t xml:space="preserve">để hoàn tất xóa </w:t>
      </w:r>
      <w:r w:rsidR="00BE5EE0">
        <w:t>tin tức</w:t>
      </w:r>
    </w:p>
    <w:p w:rsidR="00126434" w:rsidRDefault="00126434" w:rsidP="0012643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3C1FCA" wp14:editId="219C6F90">
                <wp:simplePos x="0" y="0"/>
                <wp:positionH relativeFrom="margin">
                  <wp:posOffset>4270679</wp:posOffset>
                </wp:positionH>
                <wp:positionV relativeFrom="paragraph">
                  <wp:posOffset>1501140</wp:posOffset>
                </wp:positionV>
                <wp:extent cx="564543" cy="381663"/>
                <wp:effectExtent l="0" t="0" r="26035" b="18415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381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82EE2" id="Rectangle 178" o:spid="_x0000_s1026" style="position:absolute;margin-left:336.25pt;margin-top:118.2pt;width:44.45pt;height:30.0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BA41971" wp14:editId="17432CD4">
            <wp:extent cx="5486400" cy="2431415"/>
            <wp:effectExtent l="0" t="0" r="0" b="698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E9" w:rsidRDefault="00A20FE9" w:rsidP="00A20FE9">
      <w:pPr>
        <w:ind w:left="360"/>
        <w:jc w:val="center"/>
      </w:pPr>
    </w:p>
    <w:p w:rsidR="00A20FE9" w:rsidRDefault="00A20FE9" w:rsidP="00A20FE9">
      <w:pPr>
        <w:ind w:left="360"/>
        <w:jc w:val="center"/>
      </w:pPr>
    </w:p>
    <w:p w:rsidR="00224C2B" w:rsidRPr="00E1617F" w:rsidRDefault="00224C2B" w:rsidP="00224C2B">
      <w:pPr>
        <w:pStyle w:val="ListParagraph"/>
        <w:jc w:val="center"/>
        <w:rPr>
          <w:b/>
          <w:vertAlign w:val="subscript"/>
        </w:rPr>
      </w:pPr>
    </w:p>
    <w:p w:rsidR="00224C2B" w:rsidRDefault="00224C2B" w:rsidP="00224C2B">
      <w:pPr>
        <w:jc w:val="center"/>
      </w:pPr>
    </w:p>
    <w:p w:rsidR="005B51B3" w:rsidRDefault="005B51B3" w:rsidP="005B51B3">
      <w:pPr>
        <w:jc w:val="center"/>
      </w:pPr>
    </w:p>
    <w:p w:rsidR="005B51B3" w:rsidRDefault="005B51B3" w:rsidP="005B51B3">
      <w:pPr>
        <w:ind w:left="360"/>
        <w:jc w:val="center"/>
      </w:pPr>
    </w:p>
    <w:p w:rsidR="005B51B3" w:rsidRDefault="005B51B3" w:rsidP="005B51B3">
      <w:pPr>
        <w:ind w:left="360"/>
        <w:jc w:val="center"/>
      </w:pPr>
    </w:p>
    <w:p w:rsidR="005B51B3" w:rsidRDefault="005B51B3" w:rsidP="005B51B3">
      <w:pPr>
        <w:ind w:left="360"/>
        <w:jc w:val="center"/>
      </w:pPr>
    </w:p>
    <w:p w:rsidR="005B51B3" w:rsidRDefault="005B51B3" w:rsidP="005B51B3">
      <w:pPr>
        <w:ind w:left="360"/>
        <w:jc w:val="center"/>
      </w:pPr>
    </w:p>
    <w:p w:rsidR="00E806DF" w:rsidRDefault="00E806DF" w:rsidP="00E806D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V) </w:t>
      </w:r>
      <w:r>
        <w:rPr>
          <w:b/>
          <w:sz w:val="36"/>
          <w:szCs w:val="36"/>
        </w:rPr>
        <w:t>THÔNG TIN LIÊN HỆ</w:t>
      </w:r>
    </w:p>
    <w:p w:rsidR="00E806DF" w:rsidRDefault="00E806DF" w:rsidP="00E806DF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D50B89E" wp14:editId="366DCBE2">
            <wp:extent cx="5486400" cy="280543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DF" w:rsidRPr="00514122" w:rsidRDefault="00E806DF" w:rsidP="00E806DF">
      <w:pPr>
        <w:pStyle w:val="Heading1"/>
      </w:pPr>
      <w:r>
        <w:t xml:space="preserve">1. Thêm Mới </w:t>
      </w:r>
      <w:r>
        <w:t>Thông Tin Liên Hệ</w:t>
      </w:r>
    </w:p>
    <w:p w:rsidR="00E806DF" w:rsidRDefault="00E806DF" w:rsidP="00E806DF">
      <w:pPr>
        <w:pStyle w:val="ListParagraph"/>
        <w:numPr>
          <w:ilvl w:val="0"/>
          <w:numId w:val="17"/>
        </w:numPr>
      </w:pPr>
      <w:r>
        <w:t>Đăng nhập vào trang Admin với tài khoản được cung cấp</w:t>
      </w:r>
    </w:p>
    <w:p w:rsidR="00E806DF" w:rsidRPr="005D0FEA" w:rsidRDefault="00E806DF" w:rsidP="00E806DF">
      <w:pPr>
        <w:pStyle w:val="ListParagraph"/>
        <w:numPr>
          <w:ilvl w:val="0"/>
          <w:numId w:val="17"/>
        </w:numPr>
      </w:pPr>
      <w:r>
        <w:t xml:space="preserve">Chọn mục </w:t>
      </w:r>
      <w:r>
        <w:rPr>
          <w:b/>
          <w:u w:val="single"/>
        </w:rPr>
        <w:t>Thông Tin Liên Hệ</w:t>
      </w:r>
    </w:p>
    <w:p w:rsidR="00E806DF" w:rsidRPr="00E806DF" w:rsidRDefault="00E806DF" w:rsidP="00E806DF">
      <w:pPr>
        <w:pStyle w:val="ListParagraph"/>
        <w:numPr>
          <w:ilvl w:val="0"/>
          <w:numId w:val="17"/>
        </w:numPr>
      </w:pPr>
      <w:r>
        <w:t xml:space="preserve">Bấm nút </w:t>
      </w:r>
      <w:r w:rsidRPr="00E81FD7">
        <w:rPr>
          <w:b/>
          <w:u w:val="single"/>
        </w:rPr>
        <w:t xml:space="preserve">Thêm </w:t>
      </w:r>
      <w:r>
        <w:rPr>
          <w:b/>
          <w:u w:val="single"/>
        </w:rPr>
        <w:t>Thông Tin Liên Hệ</w:t>
      </w:r>
    </w:p>
    <w:p w:rsidR="00E806DF" w:rsidRDefault="00D34B0B" w:rsidP="00E806DF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2F9BA8D" wp14:editId="11765E62">
                <wp:simplePos x="0" y="0"/>
                <wp:positionH relativeFrom="margin">
                  <wp:posOffset>1148938</wp:posOffset>
                </wp:positionH>
                <wp:positionV relativeFrom="paragraph">
                  <wp:posOffset>1969292</wp:posOffset>
                </wp:positionV>
                <wp:extent cx="1329451" cy="308610"/>
                <wp:effectExtent l="0" t="0" r="23495" b="1524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451" cy="308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8925C" id="Rectangle 207" o:spid="_x0000_s1026" style="position:absolute;margin-left:90.45pt;margin-top:155.05pt;width:104.7pt;height:24.3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245B7E7" wp14:editId="57ACEFE9">
                <wp:simplePos x="0" y="0"/>
                <wp:positionH relativeFrom="margin">
                  <wp:posOffset>2620455</wp:posOffset>
                </wp:positionH>
                <wp:positionV relativeFrom="paragraph">
                  <wp:posOffset>852805</wp:posOffset>
                </wp:positionV>
                <wp:extent cx="1603169" cy="285008"/>
                <wp:effectExtent l="0" t="0" r="16510" b="2032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169" cy="2850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88D8E" id="Rectangle 180" o:spid="_x0000_s1026" style="position:absolute;margin-left:206.35pt;margin-top:67.15pt;width:126.25pt;height:22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" filled="f" strokecolor="#ea157a [3205]" strokeweight="2pt">
                <w10:wrap anchorx="margin"/>
              </v:rect>
            </w:pict>
          </mc:Fallback>
        </mc:AlternateContent>
      </w:r>
      <w:r w:rsidR="00E806DF">
        <w:rPr>
          <w:noProof/>
        </w:rPr>
        <w:drawing>
          <wp:inline distT="0" distB="0" distL="0" distR="0" wp14:anchorId="065DC6D4" wp14:editId="047E2EA9">
            <wp:extent cx="3645724" cy="3106726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9345" cy="31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DF" w:rsidRDefault="00E806DF" w:rsidP="00E806DF">
      <w:pPr>
        <w:jc w:val="center"/>
      </w:pPr>
      <w:r w:rsidRPr="00212FF9">
        <w:rPr>
          <w:noProof/>
        </w:rPr>
        <w:lastRenderedPageBreak/>
        <w:t xml:space="preserve"> </w:t>
      </w:r>
    </w:p>
    <w:p w:rsidR="00E806DF" w:rsidRDefault="00E806DF" w:rsidP="00E806DF">
      <w:pPr>
        <w:pStyle w:val="ListParagraph"/>
        <w:numPr>
          <w:ilvl w:val="0"/>
          <w:numId w:val="17"/>
        </w:numPr>
        <w:rPr>
          <w:b/>
          <w:u w:val="single"/>
        </w:rPr>
      </w:pPr>
      <w:r>
        <w:t xml:space="preserve">Cửa sổ mới xuất hiện, nhập </w:t>
      </w:r>
      <w:r w:rsidR="00010A47">
        <w:rPr>
          <w:b/>
          <w:u w:val="single"/>
        </w:rPr>
        <w:t>Tiêu Đề Liên Hệ</w:t>
      </w:r>
      <w:r w:rsidRPr="00AC667C">
        <w:rPr>
          <w:b/>
        </w:rPr>
        <w:t>,</w:t>
      </w:r>
      <w:r w:rsidRPr="00511300">
        <w:rPr>
          <w:b/>
        </w:rPr>
        <w:t xml:space="preserve"> </w:t>
      </w:r>
      <w:r w:rsidR="00010A47">
        <w:rPr>
          <w:b/>
          <w:u w:val="single"/>
        </w:rPr>
        <w:t>Địa Chỉ</w:t>
      </w:r>
      <w:r w:rsidRPr="00AC667C">
        <w:rPr>
          <w:b/>
        </w:rPr>
        <w:t>,</w:t>
      </w:r>
      <w:r w:rsidRPr="00511300">
        <w:rPr>
          <w:b/>
        </w:rPr>
        <w:t xml:space="preserve"> </w:t>
      </w:r>
      <w:r w:rsidR="00010A47">
        <w:rPr>
          <w:b/>
          <w:u w:val="single"/>
        </w:rPr>
        <w:t>Số Điện Thoại</w:t>
      </w:r>
      <w:r w:rsidRPr="00AC667C">
        <w:rPr>
          <w:b/>
        </w:rPr>
        <w:t>,</w:t>
      </w:r>
      <w:r w:rsidRPr="00511300">
        <w:t xml:space="preserve"> </w:t>
      </w:r>
      <w:r w:rsidR="00010A47">
        <w:rPr>
          <w:b/>
          <w:u w:val="single"/>
        </w:rPr>
        <w:t>Email</w:t>
      </w:r>
      <w:r w:rsidR="00010A47">
        <w:rPr>
          <w:b/>
        </w:rPr>
        <w:t xml:space="preserve">. </w:t>
      </w:r>
      <w:r w:rsidR="00010A47">
        <w:t xml:space="preserve">Khi nhập xong bấm </w:t>
      </w:r>
      <w:r w:rsidR="00010A47" w:rsidRPr="00010A47">
        <w:rPr>
          <w:b/>
          <w:u w:val="single"/>
        </w:rPr>
        <w:t>Lưu</w:t>
      </w:r>
      <w:r w:rsidR="00010A47">
        <w:t xml:space="preserve"> để hoàn tất thêm thông tin liên hệ</w:t>
      </w:r>
    </w:p>
    <w:p w:rsidR="00E806DF" w:rsidRPr="00E1617F" w:rsidRDefault="00010A47" w:rsidP="001A79FB">
      <w:pPr>
        <w:rPr>
          <w:b/>
          <w:vertAlign w:val="subscript"/>
        </w:rPr>
      </w:pPr>
      <w:r>
        <w:rPr>
          <w:noProof/>
        </w:rPr>
        <w:drawing>
          <wp:inline distT="0" distB="0" distL="0" distR="0" wp14:anchorId="616DE41D" wp14:editId="169947D5">
            <wp:extent cx="5486400" cy="2270125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DF" w:rsidRPr="00514122" w:rsidRDefault="00E806DF" w:rsidP="00E806DF">
      <w:pPr>
        <w:pStyle w:val="Heading1"/>
      </w:pPr>
      <w:r>
        <w:t xml:space="preserve">2. Chỉnh Sửa </w:t>
      </w:r>
      <w:r w:rsidR="001A79FB">
        <w:t>Thông Tin Liên Hệ</w:t>
      </w:r>
    </w:p>
    <w:p w:rsidR="00E806DF" w:rsidRDefault="00E806DF" w:rsidP="00E806DF">
      <w:pPr>
        <w:pStyle w:val="ListParagraph"/>
        <w:numPr>
          <w:ilvl w:val="0"/>
          <w:numId w:val="17"/>
        </w:numPr>
      </w:pPr>
      <w:r>
        <w:t xml:space="preserve">Ở mục </w:t>
      </w:r>
      <w:r w:rsidR="00ED59E5">
        <w:rPr>
          <w:b/>
          <w:u w:val="single"/>
        </w:rPr>
        <w:t>Thông Tin Liên Hệ</w:t>
      </w:r>
      <w:r>
        <w:t xml:space="preserve">, bấm vào nút </w:t>
      </w:r>
      <w:r w:rsidRPr="000E2FCB">
        <w:rPr>
          <w:b/>
          <w:u w:val="single"/>
        </w:rPr>
        <w:t>Sửa</w:t>
      </w:r>
      <w:r>
        <w:t xml:space="preserve"> ở </w:t>
      </w:r>
      <w:r w:rsidR="00ED59E5">
        <w:t>thông tin liên hệ</w:t>
      </w:r>
      <w:r>
        <w:t xml:space="preserve"> muốn cập nhật thông tin</w:t>
      </w:r>
    </w:p>
    <w:p w:rsidR="00E806DF" w:rsidRDefault="00E806DF" w:rsidP="00E806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5A3D45" wp14:editId="7DED405A">
                <wp:simplePos x="0" y="0"/>
                <wp:positionH relativeFrom="margin">
                  <wp:posOffset>3229748</wp:posOffset>
                </wp:positionH>
                <wp:positionV relativeFrom="paragraph">
                  <wp:posOffset>497950</wp:posOffset>
                </wp:positionV>
                <wp:extent cx="437322" cy="294198"/>
                <wp:effectExtent l="0" t="0" r="20320" b="10795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2" cy="2941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BA28C" id="Rectangle 187" o:spid="_x0000_s1026" style="position:absolute;margin-left:254.3pt;margin-top:39.2pt;width:34.45pt;height:23.1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" filled="f" strokecolor="#ea157a [3205]" strokeweight="2pt">
                <w10:wrap anchorx="margin"/>
              </v:rect>
            </w:pict>
          </mc:Fallback>
        </mc:AlternateContent>
      </w:r>
      <w:r w:rsidRPr="00212FF9">
        <w:rPr>
          <w:noProof/>
        </w:rPr>
        <w:t xml:space="preserve"> </w:t>
      </w:r>
      <w:r w:rsidR="00ED59E5">
        <w:rPr>
          <w:noProof/>
        </w:rPr>
        <w:drawing>
          <wp:inline distT="0" distB="0" distL="0" distR="0" wp14:anchorId="3C706860" wp14:editId="43B51F1C">
            <wp:extent cx="3140765" cy="1226034"/>
            <wp:effectExtent l="0" t="0" r="254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2971" cy="12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DF" w:rsidRDefault="007153C2" w:rsidP="00E806DF">
      <w:pPr>
        <w:pStyle w:val="ListParagraph"/>
        <w:numPr>
          <w:ilvl w:val="0"/>
          <w:numId w:val="1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E4C8314" wp14:editId="784D4C23">
                <wp:simplePos x="0" y="0"/>
                <wp:positionH relativeFrom="margin">
                  <wp:posOffset>4668189</wp:posOffset>
                </wp:positionH>
                <wp:positionV relativeFrom="paragraph">
                  <wp:posOffset>488315</wp:posOffset>
                </wp:positionV>
                <wp:extent cx="238540" cy="246491"/>
                <wp:effectExtent l="0" t="0" r="28575" b="2032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40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5057" id="Rectangle 211" o:spid="_x0000_s1026" style="position:absolute;margin-left:367.55pt;margin-top:38.45pt;width:18.8pt;height:19.4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" filled="f" strokecolor="#ea157a [3205]" strokeweight="2pt">
                <w10:wrap anchorx="margin"/>
              </v:rect>
            </w:pict>
          </mc:Fallback>
        </mc:AlternateContent>
      </w:r>
      <w:r w:rsidR="00E806DF">
        <w:t xml:space="preserve">Cửa sổ mới xuất hiện, sửa thông tin và bấm </w:t>
      </w:r>
      <w:r w:rsidR="00E806DF" w:rsidRPr="00CB54AF">
        <w:rPr>
          <w:b/>
          <w:u w:val="single"/>
        </w:rPr>
        <w:t>Lưu</w:t>
      </w:r>
      <w:r w:rsidR="00E806DF">
        <w:rPr>
          <w:b/>
        </w:rPr>
        <w:t xml:space="preserve"> </w:t>
      </w:r>
      <w:r w:rsidR="00E806DF">
        <w:t xml:space="preserve">để hoàn tất chỉnh sửa </w:t>
      </w:r>
      <w:r w:rsidR="00ED59E5">
        <w:t>thông tin liên hệ</w:t>
      </w:r>
    </w:p>
    <w:p w:rsidR="00E806DF" w:rsidRDefault="007153C2" w:rsidP="00AC451C">
      <w:pPr>
        <w:ind w:left="360"/>
        <w:jc w:val="center"/>
      </w:pPr>
      <w:r>
        <w:rPr>
          <w:noProof/>
        </w:rPr>
        <w:drawing>
          <wp:inline distT="0" distB="0" distL="0" distR="0" wp14:anchorId="38BAB6D8" wp14:editId="35F0AF80">
            <wp:extent cx="4176914" cy="1812897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5939" cy="18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DF" w:rsidRPr="00514122" w:rsidRDefault="00E806DF" w:rsidP="00E806DF">
      <w:pPr>
        <w:pStyle w:val="Heading1"/>
      </w:pPr>
      <w:r>
        <w:lastRenderedPageBreak/>
        <w:t xml:space="preserve">3. Xóa </w:t>
      </w:r>
      <w:r w:rsidR="00AC451C">
        <w:t>Thông Tin Liên Hệ</w:t>
      </w:r>
    </w:p>
    <w:p w:rsidR="00E806DF" w:rsidRDefault="00E806DF" w:rsidP="00BA356E">
      <w:pPr>
        <w:pStyle w:val="ListParagraph"/>
        <w:numPr>
          <w:ilvl w:val="0"/>
          <w:numId w:val="17"/>
        </w:numPr>
      </w:pPr>
      <w:r>
        <w:t xml:space="preserve">Ở mục </w:t>
      </w:r>
      <w:r w:rsidR="00B16F4D">
        <w:rPr>
          <w:b/>
          <w:u w:val="single"/>
        </w:rPr>
        <w:t>Thông Tin Liên Hệ</w:t>
      </w:r>
      <w:r>
        <w:t xml:space="preserve">, bấm vào nút </w:t>
      </w:r>
      <w:r w:rsidRPr="00E81A50">
        <w:rPr>
          <w:b/>
          <w:u w:val="single"/>
        </w:rPr>
        <w:t>Xóa</w:t>
      </w:r>
      <w:r>
        <w:t xml:space="preserve"> ở </w:t>
      </w:r>
      <w:r w:rsidR="00B16F4D">
        <w:t>thông tin liên hệ</w:t>
      </w:r>
      <w:r>
        <w:t xml:space="preserve"> muốn xóa. </w:t>
      </w:r>
      <w:r w:rsidRPr="00077463">
        <w:rPr>
          <w:noProof/>
        </w:rPr>
        <w:t xml:space="preserve"> </w:t>
      </w:r>
    </w:p>
    <w:p w:rsidR="00E806DF" w:rsidRDefault="00E806DF" w:rsidP="00E806DF">
      <w:pPr>
        <w:pStyle w:val="ListParagraph"/>
      </w:pPr>
    </w:p>
    <w:p w:rsidR="00E806DF" w:rsidRDefault="00E806DF" w:rsidP="00E806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A190FAA" wp14:editId="6E7ACA57">
                <wp:simplePos x="0" y="0"/>
                <wp:positionH relativeFrom="margin">
                  <wp:posOffset>5246039</wp:posOffset>
                </wp:positionH>
                <wp:positionV relativeFrom="paragraph">
                  <wp:posOffset>241300</wp:posOffset>
                </wp:positionV>
                <wp:extent cx="230643" cy="159026"/>
                <wp:effectExtent l="0" t="0" r="17145" b="1270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43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E5459" id="Rectangle 190" o:spid="_x0000_s1026" style="position:absolute;margin-left:413.05pt;margin-top:19pt;width:18.15pt;height:12.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" filled="f" strokecolor="#ea157a [3205]" strokeweight="2pt">
                <w10:wrap anchorx="margin"/>
              </v:rect>
            </w:pict>
          </mc:Fallback>
        </mc:AlternateContent>
      </w:r>
      <w:r w:rsidR="00BA356E">
        <w:rPr>
          <w:noProof/>
        </w:rPr>
        <w:drawing>
          <wp:inline distT="0" distB="0" distL="0" distR="0" wp14:anchorId="64436F7A" wp14:editId="75AA8A50">
            <wp:extent cx="5486400" cy="591185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6DF" w:rsidRPr="00126434" w:rsidRDefault="00E806DF" w:rsidP="00E806DF">
      <w:pPr>
        <w:jc w:val="center"/>
      </w:pPr>
    </w:p>
    <w:p w:rsidR="00E806DF" w:rsidRDefault="00E806DF" w:rsidP="00E806DF">
      <w:pPr>
        <w:pStyle w:val="ListParagraph"/>
        <w:numPr>
          <w:ilvl w:val="0"/>
          <w:numId w:val="17"/>
        </w:numPr>
      </w:pPr>
      <w:r>
        <w:t xml:space="preserve">Thông báo hiện lên bấm </w:t>
      </w:r>
      <w:r w:rsidRPr="00E510E9">
        <w:rPr>
          <w:b/>
          <w:u w:val="single"/>
        </w:rPr>
        <w:t>Xóa</w:t>
      </w:r>
      <w:r>
        <w:rPr>
          <w:b/>
        </w:rPr>
        <w:t xml:space="preserve"> </w:t>
      </w:r>
      <w:r>
        <w:t xml:space="preserve">để hoàn tất xóa </w:t>
      </w:r>
      <w:r w:rsidR="00BA356E">
        <w:t>thông tin liên h</w:t>
      </w:r>
      <w:r w:rsidR="00C16D4D">
        <w:t>ệ</w:t>
      </w:r>
    </w:p>
    <w:p w:rsidR="00E806DF" w:rsidRDefault="00E806DF" w:rsidP="00E806D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ABD4ECD" wp14:editId="7B84F100">
                <wp:simplePos x="0" y="0"/>
                <wp:positionH relativeFrom="margin">
                  <wp:posOffset>4127251</wp:posOffset>
                </wp:positionH>
                <wp:positionV relativeFrom="paragraph">
                  <wp:posOffset>1469334</wp:posOffset>
                </wp:positionV>
                <wp:extent cx="564543" cy="381663"/>
                <wp:effectExtent l="0" t="0" r="26035" b="18415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381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3FB2C" id="Rectangle 191" o:spid="_x0000_s1026" style="position:absolute;margin-left:325pt;margin-top:115.7pt;width:44.45pt;height:30.0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" filled="f" strokecolor="#ea157a [3205]" strokeweight="2pt">
                <w10:wrap anchorx="margin"/>
              </v:rect>
            </w:pict>
          </mc:Fallback>
        </mc:AlternateContent>
      </w:r>
      <w:r w:rsidR="00BA356E">
        <w:rPr>
          <w:noProof/>
        </w:rPr>
        <w:drawing>
          <wp:inline distT="0" distB="0" distL="0" distR="0" wp14:anchorId="2C5DDD41" wp14:editId="52E63DCA">
            <wp:extent cx="5486400" cy="2186305"/>
            <wp:effectExtent l="0" t="0" r="0" b="444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B3" w:rsidRPr="005D0FEA" w:rsidRDefault="005B51B3" w:rsidP="00000581">
      <w:pPr>
        <w:jc w:val="center"/>
        <w:rPr>
          <w:b/>
          <w:sz w:val="36"/>
          <w:szCs w:val="36"/>
        </w:rPr>
      </w:pPr>
    </w:p>
    <w:p w:rsidR="005F6CC6" w:rsidRDefault="005F6CC6" w:rsidP="005F6CC6">
      <w:pPr>
        <w:pStyle w:val="ListParagraph"/>
      </w:pPr>
    </w:p>
    <w:p w:rsidR="005F6CC6" w:rsidRDefault="005F6CC6" w:rsidP="005F6CC6">
      <w:pPr>
        <w:pStyle w:val="ListParagraph"/>
      </w:pPr>
    </w:p>
    <w:p w:rsidR="005F6CC6" w:rsidRDefault="005F6CC6" w:rsidP="00982F27">
      <w:pPr>
        <w:jc w:val="center"/>
      </w:pPr>
    </w:p>
    <w:p w:rsidR="00EF5EAF" w:rsidRDefault="00EF5EAF" w:rsidP="00EF5EAF">
      <w:pPr>
        <w:ind w:left="360"/>
        <w:jc w:val="center"/>
      </w:pPr>
    </w:p>
    <w:p w:rsidR="00EF5EAF" w:rsidRDefault="00EF5EAF" w:rsidP="00EF5EAF">
      <w:pPr>
        <w:pStyle w:val="ListParagraph"/>
      </w:pPr>
    </w:p>
    <w:p w:rsidR="008975DE" w:rsidRDefault="008975DE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E337AF">
      <w:pPr>
        <w:pStyle w:val="ListParagraph"/>
      </w:pPr>
    </w:p>
    <w:p w:rsidR="004F1573" w:rsidRDefault="004F1573" w:rsidP="004F157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V</w:t>
      </w:r>
      <w:r>
        <w:rPr>
          <w:b/>
          <w:sz w:val="36"/>
          <w:szCs w:val="36"/>
        </w:rPr>
        <w:t>I</w:t>
      </w:r>
      <w:r>
        <w:rPr>
          <w:b/>
          <w:sz w:val="36"/>
          <w:szCs w:val="36"/>
        </w:rPr>
        <w:t xml:space="preserve">) </w:t>
      </w:r>
      <w:r>
        <w:rPr>
          <w:b/>
          <w:sz w:val="36"/>
          <w:szCs w:val="36"/>
        </w:rPr>
        <w:t>ẢNH TRÌNH CHIẾU</w:t>
      </w:r>
    </w:p>
    <w:p w:rsidR="004F1573" w:rsidRDefault="004F1573" w:rsidP="004F1573">
      <w:pPr>
        <w:pStyle w:val="ListParagraph"/>
        <w:numPr>
          <w:ilvl w:val="0"/>
          <w:numId w:val="17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Ô thứ nhất Nhóm Nghiên Cứu</w:t>
      </w:r>
    </w:p>
    <w:p w:rsidR="004F1573" w:rsidRDefault="004F1573" w:rsidP="004F1573">
      <w:pPr>
        <w:pStyle w:val="ListParagraph"/>
        <w:numPr>
          <w:ilvl w:val="0"/>
          <w:numId w:val="17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Ô thứ hai Cá Thể</w:t>
      </w:r>
    </w:p>
    <w:p w:rsidR="004F1573" w:rsidRPr="004F1573" w:rsidRDefault="004F1573" w:rsidP="004F1573">
      <w:pPr>
        <w:pStyle w:val="ListParagraph"/>
        <w:numPr>
          <w:ilvl w:val="0"/>
          <w:numId w:val="17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Ô thứ ba Cơ Sở Chăn Nuôi</w:t>
      </w:r>
    </w:p>
    <w:p w:rsidR="004F1573" w:rsidRDefault="004F1573" w:rsidP="004F1573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3E6BC3B" wp14:editId="457DD9F8">
            <wp:extent cx="5486400" cy="1576705"/>
            <wp:effectExtent l="0" t="0" r="0" b="4445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73" w:rsidRPr="00514122" w:rsidRDefault="004F1573" w:rsidP="004F1573">
      <w:pPr>
        <w:pStyle w:val="Heading1"/>
      </w:pPr>
      <w:r>
        <w:t xml:space="preserve">1. Thêm Mới </w:t>
      </w:r>
      <w:r>
        <w:t>Ảnh Trình Chiếu</w:t>
      </w:r>
    </w:p>
    <w:p w:rsidR="004F1573" w:rsidRDefault="004F1573" w:rsidP="004F1573">
      <w:pPr>
        <w:pStyle w:val="ListParagraph"/>
        <w:numPr>
          <w:ilvl w:val="0"/>
          <w:numId w:val="17"/>
        </w:numPr>
      </w:pPr>
      <w:r>
        <w:t>Đăng nhập vào trang Admin với tài khoản được cung cấp</w:t>
      </w:r>
    </w:p>
    <w:p w:rsidR="004F1573" w:rsidRPr="005D0FEA" w:rsidRDefault="004F1573" w:rsidP="004F1573">
      <w:pPr>
        <w:pStyle w:val="ListParagraph"/>
        <w:numPr>
          <w:ilvl w:val="0"/>
          <w:numId w:val="17"/>
        </w:numPr>
      </w:pPr>
      <w:r>
        <w:t xml:space="preserve">Chọn mục </w:t>
      </w:r>
      <w:r w:rsidR="00A054E3">
        <w:rPr>
          <w:b/>
          <w:u w:val="single"/>
        </w:rPr>
        <w:t>Ảnh Trình Chiếu</w:t>
      </w:r>
    </w:p>
    <w:p w:rsidR="004F1573" w:rsidRPr="00E806DF" w:rsidRDefault="004F1573" w:rsidP="004F1573">
      <w:pPr>
        <w:pStyle w:val="ListParagraph"/>
        <w:numPr>
          <w:ilvl w:val="0"/>
          <w:numId w:val="17"/>
        </w:numPr>
      </w:pPr>
      <w:r>
        <w:t xml:space="preserve">Bấm nút </w:t>
      </w:r>
      <w:r w:rsidRPr="00E81FD7">
        <w:rPr>
          <w:b/>
          <w:u w:val="single"/>
        </w:rPr>
        <w:t>T</w:t>
      </w:r>
      <w:r w:rsidR="008A6B43">
        <w:rPr>
          <w:b/>
          <w:u w:val="single"/>
        </w:rPr>
        <w:t>hêm Ảnh Trình Chiếu</w:t>
      </w:r>
    </w:p>
    <w:p w:rsidR="004F1573" w:rsidRDefault="008A6B43" w:rsidP="004F1573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275FBA" wp14:editId="21902C60">
                <wp:simplePos x="0" y="0"/>
                <wp:positionH relativeFrom="margin">
                  <wp:posOffset>1021495</wp:posOffset>
                </wp:positionH>
                <wp:positionV relativeFrom="paragraph">
                  <wp:posOffset>3066415</wp:posOffset>
                </wp:positionV>
                <wp:extent cx="1329451" cy="308610"/>
                <wp:effectExtent l="0" t="0" r="23495" b="1524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451" cy="308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E3542" id="Rectangle 214" o:spid="_x0000_s1026" style="position:absolute;margin-left:80.45pt;margin-top:241.45pt;width:104.7pt;height:24.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03357E" wp14:editId="1D27FBB7">
                <wp:simplePos x="0" y="0"/>
                <wp:positionH relativeFrom="margin">
                  <wp:posOffset>2681576</wp:posOffset>
                </wp:positionH>
                <wp:positionV relativeFrom="paragraph">
                  <wp:posOffset>966360</wp:posOffset>
                </wp:positionV>
                <wp:extent cx="1757239" cy="357808"/>
                <wp:effectExtent l="0" t="0" r="14605" b="23495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239" cy="357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E51E9" id="Rectangle 215" o:spid="_x0000_s1026" style="position:absolute;margin-left:211.15pt;margin-top:76.1pt;width:138.35pt;height:28.1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" filled="f" strokecolor="#ea157a [3205]" strokeweight="2pt">
                <w10:wrap anchorx="margin"/>
              </v:rect>
            </w:pict>
          </mc:Fallback>
        </mc:AlternateContent>
      </w:r>
      <w:r w:rsidRPr="008A6B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849EE9" wp14:editId="5A15083D">
            <wp:extent cx="3929378" cy="3784790"/>
            <wp:effectExtent l="0" t="0" r="0" b="635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35471" cy="37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73" w:rsidRDefault="004F1573" w:rsidP="004F1573">
      <w:pPr>
        <w:jc w:val="center"/>
      </w:pPr>
      <w:r w:rsidRPr="00212FF9">
        <w:rPr>
          <w:noProof/>
        </w:rPr>
        <w:lastRenderedPageBreak/>
        <w:t xml:space="preserve"> </w:t>
      </w:r>
    </w:p>
    <w:p w:rsidR="00394F30" w:rsidRPr="00394F30" w:rsidRDefault="004F1573" w:rsidP="004F1573">
      <w:pPr>
        <w:pStyle w:val="ListParagraph"/>
        <w:numPr>
          <w:ilvl w:val="0"/>
          <w:numId w:val="17"/>
        </w:numPr>
        <w:rPr>
          <w:b/>
          <w:u w:val="single"/>
        </w:rPr>
      </w:pPr>
      <w:r>
        <w:t xml:space="preserve">Cửa sổ mới xuất hiện, nhập </w:t>
      </w:r>
      <w:r w:rsidR="00904B13">
        <w:rPr>
          <w:b/>
          <w:u w:val="single"/>
        </w:rPr>
        <w:t>Tên Ảnh,</w:t>
      </w:r>
      <w:r w:rsidR="00904B13">
        <w:t xml:space="preserve"> chọn </w:t>
      </w:r>
      <w:r w:rsidR="00904B13">
        <w:rPr>
          <w:b/>
          <w:u w:val="single"/>
        </w:rPr>
        <w:t>Thể Loại</w:t>
      </w:r>
      <w:r w:rsidR="00904B13">
        <w:t xml:space="preserve">, tải </w:t>
      </w:r>
      <w:r w:rsidR="00904B13">
        <w:rPr>
          <w:b/>
          <w:u w:val="single"/>
        </w:rPr>
        <w:t>Hình Ảnh</w:t>
      </w:r>
      <w:r>
        <w:rPr>
          <w:b/>
        </w:rPr>
        <w:t xml:space="preserve">. </w:t>
      </w:r>
    </w:p>
    <w:p w:rsidR="00394F30" w:rsidRPr="00394F30" w:rsidRDefault="00394F30" w:rsidP="004F1573">
      <w:pPr>
        <w:pStyle w:val="ListParagraph"/>
        <w:numPr>
          <w:ilvl w:val="0"/>
          <w:numId w:val="17"/>
        </w:numPr>
        <w:rPr>
          <w:b/>
          <w:u w:val="single"/>
        </w:rPr>
      </w:pPr>
      <w:r>
        <w:t xml:space="preserve">Chọn </w:t>
      </w:r>
      <w:r w:rsidRPr="00394F30">
        <w:rPr>
          <w:b/>
          <w:u w:val="single"/>
        </w:rPr>
        <w:t>Choose File</w:t>
      </w:r>
      <w:r>
        <w:t xml:space="preserve"> để tải ảnh lên, rồi bấm </w:t>
      </w:r>
      <w:r w:rsidRPr="00394F30">
        <w:rPr>
          <w:b/>
          <w:u w:val="single"/>
        </w:rPr>
        <w:t>Tải Hình Ảnh</w:t>
      </w:r>
      <w:r>
        <w:t xml:space="preserve"> và chờ cho đến khi ảnh hiển thị</w:t>
      </w:r>
    </w:p>
    <w:p w:rsidR="004F1573" w:rsidRPr="00904B13" w:rsidRDefault="00394F30" w:rsidP="004F1573">
      <w:pPr>
        <w:pStyle w:val="ListParagraph"/>
        <w:numPr>
          <w:ilvl w:val="0"/>
          <w:numId w:val="17"/>
        </w:numPr>
        <w:rPr>
          <w:b/>
          <w:u w:val="single"/>
        </w:rPr>
      </w:pPr>
      <w:r>
        <w:t>Khi ảnh hiển thị và nhập</w:t>
      </w:r>
      <w:r w:rsidR="004F1573">
        <w:t xml:space="preserve"> xong bấm </w:t>
      </w:r>
      <w:r w:rsidR="004F1573" w:rsidRPr="00010A47">
        <w:rPr>
          <w:b/>
          <w:u w:val="single"/>
        </w:rPr>
        <w:t>Lưu</w:t>
      </w:r>
      <w:r w:rsidR="004F1573">
        <w:t xml:space="preserve"> để hoàn tất thêm </w:t>
      </w:r>
      <w:r w:rsidR="00904B13">
        <w:t>ảnh trình chiếu</w:t>
      </w:r>
    </w:p>
    <w:p w:rsidR="00904B13" w:rsidRPr="00904B13" w:rsidRDefault="000B077F" w:rsidP="00904B13">
      <w:pPr>
        <w:ind w:left="360"/>
        <w:jc w:val="center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289DC9D" wp14:editId="4DE1362C">
                <wp:simplePos x="0" y="0"/>
                <wp:positionH relativeFrom="margin">
                  <wp:posOffset>5047488</wp:posOffset>
                </wp:positionH>
                <wp:positionV relativeFrom="paragraph">
                  <wp:posOffset>6909</wp:posOffset>
                </wp:positionV>
                <wp:extent cx="238540" cy="246491"/>
                <wp:effectExtent l="0" t="0" r="28575" b="2032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40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225AC" id="Rectangle 228" o:spid="_x0000_s1026" style="position:absolute;margin-left:397.45pt;margin-top:.55pt;width:18.8pt;height:19.4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" filled="f" strokecolor="#ea157a [3205]" strokeweight="2pt">
                <w10:wrap anchorx="margin"/>
              </v:rect>
            </w:pict>
          </mc:Fallback>
        </mc:AlternateContent>
      </w:r>
      <w:r w:rsidR="00904B13">
        <w:rPr>
          <w:noProof/>
        </w:rPr>
        <w:drawing>
          <wp:inline distT="0" distB="0" distL="0" distR="0" wp14:anchorId="0C8C3D05" wp14:editId="0BC01E1E">
            <wp:extent cx="5070903" cy="3164619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4627" cy="316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73" w:rsidRPr="00E1617F" w:rsidRDefault="004F1573" w:rsidP="004F1573">
      <w:pPr>
        <w:rPr>
          <w:b/>
          <w:vertAlign w:val="subscript"/>
        </w:rPr>
      </w:pPr>
    </w:p>
    <w:p w:rsidR="004F1573" w:rsidRPr="00514122" w:rsidRDefault="004F1573" w:rsidP="004F1573">
      <w:pPr>
        <w:pStyle w:val="Heading1"/>
      </w:pPr>
      <w:r>
        <w:t xml:space="preserve">2. Chỉnh Sửa </w:t>
      </w:r>
      <w:r w:rsidR="0096089C">
        <w:t>Ảnh Trình Chiếu</w:t>
      </w:r>
    </w:p>
    <w:p w:rsidR="004F1573" w:rsidRDefault="004F1573" w:rsidP="004F1573">
      <w:pPr>
        <w:pStyle w:val="ListParagraph"/>
        <w:numPr>
          <w:ilvl w:val="0"/>
          <w:numId w:val="17"/>
        </w:numPr>
      </w:pPr>
      <w:r>
        <w:t xml:space="preserve">Ở mục </w:t>
      </w:r>
      <w:r w:rsidR="00552108">
        <w:rPr>
          <w:b/>
          <w:u w:val="single"/>
        </w:rPr>
        <w:t>Ảnh Trình Chiếu</w:t>
      </w:r>
      <w:r>
        <w:t xml:space="preserve">, bấm vào nút </w:t>
      </w:r>
      <w:r w:rsidRPr="000E2FCB">
        <w:rPr>
          <w:b/>
          <w:u w:val="single"/>
        </w:rPr>
        <w:t>Sửa</w:t>
      </w:r>
      <w:r>
        <w:t xml:space="preserve"> ở </w:t>
      </w:r>
      <w:r w:rsidR="00552108">
        <w:t xml:space="preserve">thông tin và ảnh trình chiếu </w:t>
      </w:r>
      <w:r>
        <w:t>muốn cập nhật thông tin</w:t>
      </w:r>
    </w:p>
    <w:p w:rsidR="004F1573" w:rsidRDefault="004F1573" w:rsidP="004F157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3CEFB79" wp14:editId="169241BA">
                <wp:simplePos x="0" y="0"/>
                <wp:positionH relativeFrom="margin">
                  <wp:posOffset>2980894</wp:posOffset>
                </wp:positionH>
                <wp:positionV relativeFrom="paragraph">
                  <wp:posOffset>585623</wp:posOffset>
                </wp:positionV>
                <wp:extent cx="437322" cy="294198"/>
                <wp:effectExtent l="0" t="0" r="20320" b="1079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2" cy="2941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F4730" id="Rectangle 216" o:spid="_x0000_s1026" style="position:absolute;margin-left:234.7pt;margin-top:46.1pt;width:34.45pt;height:23.1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r w:rsidRPr="00212FF9">
        <w:rPr>
          <w:noProof/>
        </w:rPr>
        <w:t xml:space="preserve"> </w:t>
      </w:r>
      <w:r w:rsidR="00552108">
        <w:rPr>
          <w:noProof/>
        </w:rPr>
        <w:drawing>
          <wp:inline distT="0" distB="0" distL="0" distR="0" wp14:anchorId="5349F32C" wp14:editId="4EAA0B0E">
            <wp:extent cx="3021177" cy="2022239"/>
            <wp:effectExtent l="0" t="0" r="8255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6701" cy="20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73" w:rsidRDefault="004F1573" w:rsidP="004F1573">
      <w:pPr>
        <w:pStyle w:val="ListParagraph"/>
        <w:numPr>
          <w:ilvl w:val="0"/>
          <w:numId w:val="17"/>
        </w:numPr>
      </w:pPr>
      <w:r>
        <w:lastRenderedPageBreak/>
        <w:t>Cửa sổ mới xuất hiện, sửa thông tin và</w:t>
      </w:r>
      <w:r w:rsidR="00552108">
        <w:t xml:space="preserve"> tải lên hình ảnh mới sau đó</w:t>
      </w:r>
      <w:r>
        <w:t xml:space="preserve"> bấm </w:t>
      </w:r>
      <w:r w:rsidRPr="00CB54AF">
        <w:rPr>
          <w:b/>
          <w:u w:val="single"/>
        </w:rPr>
        <w:t>Lưu</w:t>
      </w:r>
      <w:r>
        <w:rPr>
          <w:b/>
        </w:rPr>
        <w:t xml:space="preserve"> </w:t>
      </w:r>
      <w:r>
        <w:t xml:space="preserve">để hoàn tất chỉnh sửa </w:t>
      </w:r>
      <w:r w:rsidR="00552108">
        <w:t>ảnh trình chiếu</w:t>
      </w:r>
    </w:p>
    <w:p w:rsidR="004F1573" w:rsidRDefault="00A87B75" w:rsidP="004F1573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D34FA2" wp14:editId="28A2C229">
                <wp:simplePos x="0" y="0"/>
                <wp:positionH relativeFrom="margin">
                  <wp:posOffset>5114112</wp:posOffset>
                </wp:positionH>
                <wp:positionV relativeFrom="paragraph">
                  <wp:posOffset>15290</wp:posOffset>
                </wp:positionV>
                <wp:extent cx="238540" cy="246491"/>
                <wp:effectExtent l="0" t="0" r="28575" b="20320"/>
                <wp:wrapNone/>
                <wp:docPr id="217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40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5929A" id="Rectangle 217" o:spid="_x0000_s1026" style="position:absolute;margin-left:402.7pt;margin-top:1.2pt;width:18.8pt;height:19.4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F72BDF" wp14:editId="7A3A847C">
            <wp:extent cx="5157216" cy="3374873"/>
            <wp:effectExtent l="0" t="0" r="5715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0195" cy="33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511" w:rsidRDefault="005A0511" w:rsidP="004F1573">
      <w:pPr>
        <w:ind w:left="360"/>
        <w:jc w:val="center"/>
      </w:pPr>
    </w:p>
    <w:p w:rsidR="005A0511" w:rsidRDefault="005A0511" w:rsidP="004F1573">
      <w:pPr>
        <w:ind w:left="360"/>
        <w:jc w:val="center"/>
      </w:pPr>
    </w:p>
    <w:p w:rsidR="004F1573" w:rsidRPr="00514122" w:rsidRDefault="004F1573" w:rsidP="004F1573">
      <w:pPr>
        <w:pStyle w:val="Heading1"/>
      </w:pPr>
      <w:r>
        <w:t xml:space="preserve">3. Xóa </w:t>
      </w:r>
      <w:r w:rsidR="00A87B75">
        <w:t>Ảnh Trình Chiếu</w:t>
      </w:r>
    </w:p>
    <w:p w:rsidR="004F1573" w:rsidRDefault="004F1573" w:rsidP="004F1573">
      <w:pPr>
        <w:pStyle w:val="ListParagraph"/>
        <w:numPr>
          <w:ilvl w:val="0"/>
          <w:numId w:val="17"/>
        </w:numPr>
      </w:pPr>
      <w:r>
        <w:t xml:space="preserve">Ở mục </w:t>
      </w:r>
      <w:r w:rsidR="001968BE">
        <w:rPr>
          <w:b/>
          <w:u w:val="single"/>
        </w:rPr>
        <w:t>Ảnh Trình Chiếu</w:t>
      </w:r>
      <w:r>
        <w:t xml:space="preserve">, bấm vào nút </w:t>
      </w:r>
      <w:r w:rsidRPr="00E81A50">
        <w:rPr>
          <w:b/>
          <w:u w:val="single"/>
        </w:rPr>
        <w:t>Xóa</w:t>
      </w:r>
      <w:r>
        <w:t xml:space="preserve"> ở </w:t>
      </w:r>
      <w:r w:rsidR="000A542B">
        <w:t>ảnh trình chiếu</w:t>
      </w:r>
      <w:r>
        <w:t xml:space="preserve"> muốn xóa. </w:t>
      </w:r>
      <w:r w:rsidRPr="00077463">
        <w:rPr>
          <w:noProof/>
        </w:rPr>
        <w:t xml:space="preserve"> </w:t>
      </w:r>
    </w:p>
    <w:p w:rsidR="004F1573" w:rsidRDefault="004F1573" w:rsidP="004F1573">
      <w:pPr>
        <w:pStyle w:val="ListParagraph"/>
      </w:pPr>
    </w:p>
    <w:p w:rsidR="004F1573" w:rsidRPr="00126434" w:rsidRDefault="005A0511" w:rsidP="005A051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DF569D" wp14:editId="280A7CDC">
                <wp:simplePos x="0" y="0"/>
                <wp:positionH relativeFrom="margin">
                  <wp:posOffset>5043805</wp:posOffset>
                </wp:positionH>
                <wp:positionV relativeFrom="paragraph">
                  <wp:posOffset>383870</wp:posOffset>
                </wp:positionV>
                <wp:extent cx="230643" cy="159026"/>
                <wp:effectExtent l="0" t="0" r="17145" b="1270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43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09F69" id="Rectangle 218" o:spid="_x0000_s1026" style="position:absolute;margin-left:397.15pt;margin-top:30.25pt;width:18.15pt;height:12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" filled="f" strokecolor="#ea157a [3205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86EFF5" wp14:editId="77B08183">
            <wp:extent cx="5149900" cy="1370922"/>
            <wp:effectExtent l="0" t="0" r="0" b="127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56796" cy="137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511" w:rsidRDefault="008B504A" w:rsidP="00941B01">
      <w:pPr>
        <w:pStyle w:val="ListParagraph"/>
        <w:numPr>
          <w:ilvl w:val="0"/>
          <w:numId w:val="17"/>
        </w:numPr>
      </w:pPr>
      <w:bookmarkStart w:id="5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C8060DF" wp14:editId="74112A3E">
                <wp:simplePos x="0" y="0"/>
                <wp:positionH relativeFrom="margin">
                  <wp:posOffset>3845966</wp:posOffset>
                </wp:positionH>
                <wp:positionV relativeFrom="paragraph">
                  <wp:posOffset>1536192</wp:posOffset>
                </wp:positionV>
                <wp:extent cx="460858" cy="277978"/>
                <wp:effectExtent l="0" t="0" r="15875" b="27305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8" cy="277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B4178" id="Rectangle 233" o:spid="_x0000_s1026" style="position:absolute;margin-left:302.85pt;margin-top:120.95pt;width:36.3pt;height:21.9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" filled="f" strokecolor="#ea157a [3205]" strokeweight="2pt">
                <w10:wrap anchorx="margin"/>
              </v:rect>
            </w:pict>
          </mc:Fallback>
        </mc:AlternateContent>
      </w:r>
      <w:bookmarkEnd w:id="5"/>
      <w:r w:rsidR="004F1573">
        <w:t xml:space="preserve">Thông báo hiện lên bấm </w:t>
      </w:r>
      <w:r w:rsidR="004F1573" w:rsidRPr="005A0511">
        <w:rPr>
          <w:b/>
          <w:u w:val="single"/>
        </w:rPr>
        <w:t>Xóa</w:t>
      </w:r>
      <w:r w:rsidR="004F1573" w:rsidRPr="005A0511">
        <w:rPr>
          <w:b/>
        </w:rPr>
        <w:t xml:space="preserve"> </w:t>
      </w:r>
      <w:r w:rsidR="004F1573">
        <w:t xml:space="preserve">để hoàn tất xóa </w:t>
      </w:r>
      <w:r w:rsidR="00A052B8">
        <w:t>ảnh trình chiếu</w:t>
      </w:r>
      <w:r w:rsidR="005A0511">
        <w:rPr>
          <w:noProof/>
        </w:rPr>
        <w:drawing>
          <wp:inline distT="0" distB="0" distL="0" distR="0" wp14:anchorId="3AF0051F" wp14:editId="41494198">
            <wp:extent cx="4293969" cy="1953159"/>
            <wp:effectExtent l="0" t="0" r="0" b="952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8908" cy="196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511" w:rsidRDefault="005A0511" w:rsidP="005A0511">
      <w:pPr>
        <w:ind w:left="360"/>
        <w:jc w:val="center"/>
      </w:pPr>
    </w:p>
    <w:p w:rsidR="004F1573" w:rsidRDefault="004F1573" w:rsidP="00E337AF">
      <w:pPr>
        <w:pStyle w:val="ListParagraph"/>
      </w:pPr>
    </w:p>
    <w:sectPr w:rsidR="004F1573">
      <w:footerReference w:type="default" r:id="rId62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DEC" w:rsidRDefault="00C92DEC" w:rsidP="00C6554A">
      <w:pPr>
        <w:spacing w:before="0" w:after="0" w:line="240" w:lineRule="auto"/>
      </w:pPr>
      <w:r>
        <w:separator/>
      </w:r>
    </w:p>
  </w:endnote>
  <w:endnote w:type="continuationSeparator" w:id="0">
    <w:p w:rsidR="00C92DEC" w:rsidRDefault="00C92DEC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8B504A">
      <w:rPr>
        <w:noProof/>
      </w:rPr>
      <w:t>28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DEC" w:rsidRDefault="00C92DEC" w:rsidP="00C6554A">
      <w:pPr>
        <w:spacing w:before="0" w:after="0" w:line="240" w:lineRule="auto"/>
      </w:pPr>
      <w:r>
        <w:separator/>
      </w:r>
    </w:p>
  </w:footnote>
  <w:footnote w:type="continuationSeparator" w:id="0">
    <w:p w:rsidR="00C92DEC" w:rsidRDefault="00C92DEC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293280"/>
    <w:multiLevelType w:val="hybridMultilevel"/>
    <w:tmpl w:val="AB348722"/>
    <w:lvl w:ilvl="0" w:tplc="6900C456">
      <w:start w:val="1"/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7622A"/>
    <w:multiLevelType w:val="hybridMultilevel"/>
    <w:tmpl w:val="2C7E6C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9660BF"/>
    <w:multiLevelType w:val="hybridMultilevel"/>
    <w:tmpl w:val="C3A8A844"/>
    <w:lvl w:ilvl="0" w:tplc="3836F9C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AB574C"/>
    <w:multiLevelType w:val="hybridMultilevel"/>
    <w:tmpl w:val="A968A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4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2"/>
  </w:num>
  <w:num w:numId="18">
    <w:abstractNumId w:val="1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EDA"/>
    <w:rsid w:val="00000581"/>
    <w:rsid w:val="00010A47"/>
    <w:rsid w:val="00012A2C"/>
    <w:rsid w:val="00036674"/>
    <w:rsid w:val="00077463"/>
    <w:rsid w:val="00090824"/>
    <w:rsid w:val="000A542B"/>
    <w:rsid w:val="000B077F"/>
    <w:rsid w:val="000E2FCB"/>
    <w:rsid w:val="000F3B1A"/>
    <w:rsid w:val="000F606D"/>
    <w:rsid w:val="00111A18"/>
    <w:rsid w:val="00124E42"/>
    <w:rsid w:val="00126434"/>
    <w:rsid w:val="001968BE"/>
    <w:rsid w:val="001A79FB"/>
    <w:rsid w:val="001F0A30"/>
    <w:rsid w:val="00212FF9"/>
    <w:rsid w:val="00223B4A"/>
    <w:rsid w:val="00224C2B"/>
    <w:rsid w:val="00252D51"/>
    <w:rsid w:val="002554CD"/>
    <w:rsid w:val="0027128A"/>
    <w:rsid w:val="00280AC8"/>
    <w:rsid w:val="00293B83"/>
    <w:rsid w:val="002B4294"/>
    <w:rsid w:val="00315153"/>
    <w:rsid w:val="00333D0D"/>
    <w:rsid w:val="00394F30"/>
    <w:rsid w:val="003B117B"/>
    <w:rsid w:val="003B1D1C"/>
    <w:rsid w:val="003C5FBF"/>
    <w:rsid w:val="003D3B98"/>
    <w:rsid w:val="00407E2C"/>
    <w:rsid w:val="0041673C"/>
    <w:rsid w:val="004C049F"/>
    <w:rsid w:val="004C3790"/>
    <w:rsid w:val="004E6A8C"/>
    <w:rsid w:val="004F1573"/>
    <w:rsid w:val="004F6B3F"/>
    <w:rsid w:val="005000E2"/>
    <w:rsid w:val="00507CD9"/>
    <w:rsid w:val="00511300"/>
    <w:rsid w:val="00533A57"/>
    <w:rsid w:val="00552108"/>
    <w:rsid w:val="005606FC"/>
    <w:rsid w:val="005839FD"/>
    <w:rsid w:val="00597A8B"/>
    <w:rsid w:val="005A0511"/>
    <w:rsid w:val="005B51B3"/>
    <w:rsid w:val="005D0FEA"/>
    <w:rsid w:val="005F536E"/>
    <w:rsid w:val="005F6CC6"/>
    <w:rsid w:val="0064159B"/>
    <w:rsid w:val="006A3CE7"/>
    <w:rsid w:val="006D4BA3"/>
    <w:rsid w:val="006E63EF"/>
    <w:rsid w:val="007153C2"/>
    <w:rsid w:val="00717FCF"/>
    <w:rsid w:val="00730EDA"/>
    <w:rsid w:val="007803E0"/>
    <w:rsid w:val="007B400F"/>
    <w:rsid w:val="007B47EC"/>
    <w:rsid w:val="007C44F4"/>
    <w:rsid w:val="007F3FA1"/>
    <w:rsid w:val="008271ED"/>
    <w:rsid w:val="008730FC"/>
    <w:rsid w:val="00896E38"/>
    <w:rsid w:val="008975DE"/>
    <w:rsid w:val="008A6B43"/>
    <w:rsid w:val="008B504A"/>
    <w:rsid w:val="008D28DC"/>
    <w:rsid w:val="00904B13"/>
    <w:rsid w:val="0096089C"/>
    <w:rsid w:val="00982F27"/>
    <w:rsid w:val="00986765"/>
    <w:rsid w:val="009E5464"/>
    <w:rsid w:val="00A052B8"/>
    <w:rsid w:val="00A054E3"/>
    <w:rsid w:val="00A20FE9"/>
    <w:rsid w:val="00A874D5"/>
    <w:rsid w:val="00A87B75"/>
    <w:rsid w:val="00AA3AD8"/>
    <w:rsid w:val="00AC451C"/>
    <w:rsid w:val="00AC667C"/>
    <w:rsid w:val="00B16F4D"/>
    <w:rsid w:val="00B36E9E"/>
    <w:rsid w:val="00B66F67"/>
    <w:rsid w:val="00BA356E"/>
    <w:rsid w:val="00BA4A1E"/>
    <w:rsid w:val="00BB4588"/>
    <w:rsid w:val="00BB7518"/>
    <w:rsid w:val="00BD5489"/>
    <w:rsid w:val="00BE3717"/>
    <w:rsid w:val="00BE5EE0"/>
    <w:rsid w:val="00C16D4D"/>
    <w:rsid w:val="00C23A72"/>
    <w:rsid w:val="00C44503"/>
    <w:rsid w:val="00C6554A"/>
    <w:rsid w:val="00C92DEC"/>
    <w:rsid w:val="00C93365"/>
    <w:rsid w:val="00CB54AF"/>
    <w:rsid w:val="00CD005A"/>
    <w:rsid w:val="00D20D38"/>
    <w:rsid w:val="00D34B0B"/>
    <w:rsid w:val="00DA4750"/>
    <w:rsid w:val="00DB5515"/>
    <w:rsid w:val="00DF107E"/>
    <w:rsid w:val="00E0781F"/>
    <w:rsid w:val="00E101F8"/>
    <w:rsid w:val="00E1307B"/>
    <w:rsid w:val="00E14EF9"/>
    <w:rsid w:val="00E1617F"/>
    <w:rsid w:val="00E25DCE"/>
    <w:rsid w:val="00E337AF"/>
    <w:rsid w:val="00E44287"/>
    <w:rsid w:val="00E510E9"/>
    <w:rsid w:val="00E806DF"/>
    <w:rsid w:val="00E81A50"/>
    <w:rsid w:val="00E81FD7"/>
    <w:rsid w:val="00EC2D73"/>
    <w:rsid w:val="00ED59E5"/>
    <w:rsid w:val="00ED7C44"/>
    <w:rsid w:val="00EF5EAF"/>
    <w:rsid w:val="00EF679D"/>
    <w:rsid w:val="00F31657"/>
    <w:rsid w:val="00F83DE9"/>
    <w:rsid w:val="00F90624"/>
    <w:rsid w:val="00F936C6"/>
    <w:rsid w:val="00FA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0823C"/>
  <w15:chartTrackingRefBased/>
  <w15:docId w15:val="{AB77D26F-EA14-4127-83D1-2A74D43D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5D0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.Dev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227</TotalTime>
  <Pages>29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IT.Dev</dc:creator>
  <cp:keywords/>
  <dc:description/>
  <cp:lastModifiedBy>IT.Dev</cp:lastModifiedBy>
  <cp:revision>130</cp:revision>
  <dcterms:created xsi:type="dcterms:W3CDTF">2022-01-24T06:58:00Z</dcterms:created>
  <dcterms:modified xsi:type="dcterms:W3CDTF">2022-01-24T10:45:00Z</dcterms:modified>
</cp:coreProperties>
</file>